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8FAB" w14:textId="45975593" w:rsidR="00B643F4" w:rsidRDefault="00F72E84" w:rsidP="00EE1D94">
      <w:pPr>
        <w:pStyle w:val="En-tte"/>
        <w:jc w:val="both"/>
        <w:rPr>
          <w:rFonts w:ascii="Bliss Regular" w:hAnsi="Bliss Regular"/>
          <w:noProof/>
        </w:rPr>
      </w:pPr>
      <w:r>
        <w:rPr>
          <w:rFonts w:ascii="Bliss Regular" w:hAnsi="Bliss Regular"/>
          <w:noProof/>
        </w:rPr>
        <w:t xml:space="preserve">                                        </w:t>
      </w:r>
      <w:r w:rsidR="00361893">
        <w:rPr>
          <w:rFonts w:ascii="Bliss Regular" w:hAnsi="Bliss Regular"/>
          <w:noProof/>
          <w:lang w:val="fr-FR" w:eastAsia="fr-FR"/>
        </w:rPr>
        <w:drawing>
          <wp:inline distT="0" distB="0" distL="0" distR="0" wp14:anchorId="79BEEBB7" wp14:editId="125CFFF1">
            <wp:extent cx="6985635" cy="840613"/>
            <wp:effectExtent l="0" t="0" r="0" b="0"/>
            <wp:docPr id="3" name="Bild 1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 descr="hea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183" cy="871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ACA701" w14:textId="77777777" w:rsidR="0094201D" w:rsidRPr="00F72E84" w:rsidRDefault="0094201D" w:rsidP="00EE1D94">
      <w:pPr>
        <w:pStyle w:val="En-tte"/>
        <w:jc w:val="both"/>
        <w:rPr>
          <w:rFonts w:ascii="Bliss Regular" w:hAnsi="Bliss Regular"/>
          <w:noProof/>
        </w:rPr>
      </w:pPr>
    </w:p>
    <w:p w14:paraId="01656E2A" w14:textId="77777777" w:rsidR="007F7CA6" w:rsidRDefault="002633EE" w:rsidP="002B4051">
      <w:pPr>
        <w:pStyle w:val="En-tte"/>
        <w:rPr>
          <w:rFonts w:ascii="Bliss Regular" w:hAnsi="Bliss Regular"/>
          <w:noProof/>
        </w:rPr>
      </w:pPr>
      <w:r>
        <w:rPr>
          <w:rFonts w:ascii="Bliss Regular" w:hAnsi="Bliss Regular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B9A4F1" wp14:editId="3FB252DD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9969442" cy="600075"/>
                <wp:effectExtent l="0" t="0" r="1333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442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BD020" w14:textId="3AA5C3D6" w:rsidR="002633EE" w:rsidRDefault="004A090A" w:rsidP="00283408">
                            <w:pPr>
                              <w:pStyle w:val="En-tte"/>
                              <w:jc w:val="center"/>
                              <w:rPr>
                                <w:rFonts w:ascii="Bliss Regular" w:hAnsi="Bliss Regular"/>
                                <w:b/>
                                <w:noProof/>
                                <w:sz w:val="32"/>
                              </w:rPr>
                            </w:pPr>
                            <w:r>
                              <w:rPr>
                                <w:rFonts w:ascii="Bliss Regular" w:hAnsi="Bliss Regular"/>
                                <w:b/>
                                <w:noProof/>
                                <w:sz w:val="32"/>
                              </w:rPr>
                              <w:t>EVALUATION DES PRESTATAIRES</w:t>
                            </w:r>
                            <w:r w:rsidR="003D2186">
                              <w:rPr>
                                <w:rFonts w:ascii="Bliss Regular" w:hAnsi="Bliss Regular"/>
                                <w:b/>
                                <w:noProof/>
                                <w:sz w:val="32"/>
                              </w:rPr>
                              <w:t xml:space="preserve"> </w:t>
                            </w:r>
                            <w:r w:rsidR="00932ECE">
                              <w:rPr>
                                <w:rFonts w:ascii="Bliss Regular" w:hAnsi="Bliss Regular"/>
                                <w:b/>
                                <w:noProof/>
                                <w:sz w:val="32"/>
                              </w:rPr>
                              <w:t>202</w:t>
                            </w:r>
                            <w:r w:rsidR="00AE2E6B">
                              <w:rPr>
                                <w:rFonts w:ascii="Bliss Regular" w:hAnsi="Bliss Regular"/>
                                <w:b/>
                                <w:noProof/>
                                <w:sz w:val="32"/>
                              </w:rPr>
                              <w:t>5</w:t>
                            </w:r>
                          </w:p>
                          <w:p w14:paraId="380C0D0B" w14:textId="77777777" w:rsidR="002633EE" w:rsidRDefault="002633EE" w:rsidP="002633E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9A4F1" id="Rectangle 2" o:spid="_x0000_s1026" style="position:absolute;margin-left:0;margin-top:.6pt;width:785pt;height:47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" fillcolor="#4f81bd [3204]" strokecolor="#243f60 [1604]" strokeweight="2pt">
                <v:textbox>
                  <w:txbxContent>
                    <w:p w14:paraId="1A1BD020" w14:textId="3AA5C3D6" w:rsidR="002633EE" w:rsidRDefault="004A090A" w:rsidP="00283408">
                      <w:pPr>
                        <w:pStyle w:val="En-tte"/>
                        <w:jc w:val="center"/>
                        <w:rPr>
                          <w:rFonts w:ascii="Bliss Regular" w:hAnsi="Bliss Regular"/>
                          <w:b/>
                          <w:noProof/>
                          <w:sz w:val="32"/>
                        </w:rPr>
                      </w:pPr>
                      <w:r>
                        <w:rPr>
                          <w:rFonts w:ascii="Bliss Regular" w:hAnsi="Bliss Regular"/>
                          <w:b/>
                          <w:noProof/>
                          <w:sz w:val="32"/>
                        </w:rPr>
                        <w:t>EVALUATION DES PRESTATAIRES</w:t>
                      </w:r>
                      <w:r w:rsidR="003D2186">
                        <w:rPr>
                          <w:rFonts w:ascii="Bliss Regular" w:hAnsi="Bliss Regular"/>
                          <w:b/>
                          <w:noProof/>
                          <w:sz w:val="32"/>
                        </w:rPr>
                        <w:t xml:space="preserve"> </w:t>
                      </w:r>
                      <w:r w:rsidR="00932ECE">
                        <w:rPr>
                          <w:rFonts w:ascii="Bliss Regular" w:hAnsi="Bliss Regular"/>
                          <w:b/>
                          <w:noProof/>
                          <w:sz w:val="32"/>
                        </w:rPr>
                        <w:t>202</w:t>
                      </w:r>
                      <w:r w:rsidR="00AE2E6B">
                        <w:rPr>
                          <w:rFonts w:ascii="Bliss Regular" w:hAnsi="Bliss Regular"/>
                          <w:b/>
                          <w:noProof/>
                          <w:sz w:val="32"/>
                        </w:rPr>
                        <w:t>5</w:t>
                      </w:r>
                    </w:p>
                    <w:p w14:paraId="380C0D0B" w14:textId="77777777" w:rsidR="002633EE" w:rsidRDefault="002633EE" w:rsidP="002633E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3FE8F9" w14:textId="77777777" w:rsidR="002633EE" w:rsidRDefault="002633EE" w:rsidP="00531B28">
      <w:pPr>
        <w:pStyle w:val="En-tte"/>
        <w:jc w:val="center"/>
        <w:rPr>
          <w:rFonts w:ascii="Bliss Regular" w:hAnsi="Bliss Regular"/>
          <w:b/>
          <w:noProof/>
          <w:sz w:val="32"/>
        </w:rPr>
      </w:pPr>
    </w:p>
    <w:p w14:paraId="4DD95646" w14:textId="77777777" w:rsidR="002633EE" w:rsidRDefault="002633EE" w:rsidP="002E4B89">
      <w:pPr>
        <w:pStyle w:val="En-tte"/>
        <w:tabs>
          <w:tab w:val="clear" w:pos="4536"/>
          <w:tab w:val="clear" w:pos="9072"/>
          <w:tab w:val="left" w:pos="5250"/>
        </w:tabs>
        <w:rPr>
          <w:rFonts w:ascii="Bliss Regular" w:hAnsi="Bliss Regular"/>
          <w:b/>
          <w:noProof/>
          <w:sz w:val="32"/>
        </w:rPr>
      </w:pPr>
    </w:p>
    <w:p w14:paraId="2337FAAB" w14:textId="77777777" w:rsidR="00C87A07" w:rsidRDefault="00C87A07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tbl>
      <w:tblPr>
        <w:tblStyle w:val="Grilledutableau"/>
        <w:tblW w:w="15795" w:type="dxa"/>
        <w:tblLayout w:type="fixed"/>
        <w:tblLook w:val="04A0" w:firstRow="1" w:lastRow="0" w:firstColumn="1" w:lastColumn="0" w:noHBand="0" w:noVBand="1"/>
      </w:tblPr>
      <w:tblGrid>
        <w:gridCol w:w="1395"/>
        <w:gridCol w:w="1100"/>
        <w:gridCol w:w="900"/>
        <w:gridCol w:w="1000"/>
        <w:gridCol w:w="900"/>
        <w:gridCol w:w="1100"/>
        <w:gridCol w:w="1100"/>
        <w:gridCol w:w="1000"/>
        <w:gridCol w:w="1000"/>
        <w:gridCol w:w="1200"/>
        <w:gridCol w:w="1300"/>
        <w:gridCol w:w="1300"/>
        <w:gridCol w:w="1200"/>
        <w:gridCol w:w="1300"/>
      </w:tblGrid>
      <w:tr w:rsidR="00196DDB" w14:paraId="0130753C" w14:textId="77777777" w:rsidTr="00196DDB">
        <w:trPr>
          <w:trHeight w:val="573"/>
        </w:trPr>
        <w:tc>
          <w:tcPr>
            <w:tcW w:w="1395" w:type="dxa"/>
          </w:tcPr>
          <w:p w14:paraId="56E7DCDA" w14:textId="7C889608" w:rsidR="00196DDB" w:rsidRPr="009D70E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 w:rsidRPr="00283408">
              <w:rPr>
                <w:rFonts w:ascii="Candara" w:hAnsi="Candara"/>
                <w:noProof/>
                <w:sz w:val="16"/>
                <w:szCs w:val="16"/>
              </w:rPr>
              <w:t>PRESTATAIRES</w:t>
            </w:r>
          </w:p>
        </w:tc>
        <w:tc>
          <w:tcPr>
            <w:tcW w:w="1100" w:type="dxa"/>
          </w:tcPr>
          <w:p w14:paraId="512615B2" w14:textId="72078D32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SECTEUR INTERV.</w:t>
            </w:r>
          </w:p>
        </w:tc>
        <w:tc>
          <w:tcPr>
            <w:tcW w:w="900" w:type="dxa"/>
          </w:tcPr>
          <w:p w14:paraId="041095D1" w14:textId="1A72AA98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POINT FOCAL</w:t>
            </w:r>
          </w:p>
        </w:tc>
        <w:tc>
          <w:tcPr>
            <w:tcW w:w="1000" w:type="dxa"/>
          </w:tcPr>
          <w:p w14:paraId="18108E56" w14:textId="15B962D0" w:rsidR="00196DDB" w:rsidRPr="00283408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DOSSIER COMPLET</w:t>
            </w:r>
          </w:p>
        </w:tc>
        <w:tc>
          <w:tcPr>
            <w:tcW w:w="900" w:type="dxa"/>
          </w:tcPr>
          <w:p w14:paraId="4A5B8211" w14:textId="339990A8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QUALITE</w:t>
            </w:r>
          </w:p>
          <w:p w14:paraId="225A7673" w14:textId="26C0B7E5" w:rsidR="00196DDB" w:rsidRPr="00283408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PRIX</w:t>
            </w:r>
          </w:p>
        </w:tc>
        <w:tc>
          <w:tcPr>
            <w:tcW w:w="1100" w:type="dxa"/>
          </w:tcPr>
          <w:p w14:paraId="4E312560" w14:textId="7514ED61" w:rsidR="00196DDB" w:rsidRPr="00283408" w:rsidRDefault="00196DDB" w:rsidP="00196DDB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DELAIS LIVR/ INTERV.</w:t>
            </w:r>
          </w:p>
        </w:tc>
        <w:tc>
          <w:tcPr>
            <w:tcW w:w="1100" w:type="dxa"/>
          </w:tcPr>
          <w:p w14:paraId="4E73AD30" w14:textId="0AE75574" w:rsidR="00196DDB" w:rsidRPr="00283408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CONDITION PAIMENT</w:t>
            </w:r>
          </w:p>
        </w:tc>
        <w:tc>
          <w:tcPr>
            <w:tcW w:w="1000" w:type="dxa"/>
          </w:tcPr>
          <w:p w14:paraId="46C7F80F" w14:textId="5E1F1DDC" w:rsidR="00196DDB" w:rsidRPr="00283408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GARANTIE SAV</w:t>
            </w:r>
          </w:p>
        </w:tc>
        <w:tc>
          <w:tcPr>
            <w:tcW w:w="1000" w:type="dxa"/>
          </w:tcPr>
          <w:p w14:paraId="00842754" w14:textId="1CE91A33" w:rsidR="00196DDB" w:rsidRPr="00283408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RESPECT DELAIS</w:t>
            </w:r>
          </w:p>
        </w:tc>
        <w:tc>
          <w:tcPr>
            <w:tcW w:w="1200" w:type="dxa"/>
          </w:tcPr>
          <w:p w14:paraId="68E566C1" w14:textId="3FE03E70" w:rsidR="00196DDB" w:rsidRPr="00283408" w:rsidRDefault="00196DDB" w:rsidP="00E06B25">
            <w:pPr>
              <w:pStyle w:val="En-tte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CONFORMITE LIVRAISON</w:t>
            </w:r>
          </w:p>
        </w:tc>
        <w:tc>
          <w:tcPr>
            <w:tcW w:w="1300" w:type="dxa"/>
          </w:tcPr>
          <w:p w14:paraId="088DB896" w14:textId="4B474EF8" w:rsidR="00196DDB" w:rsidRPr="00283408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QUALITE COMMERCIALE</w:t>
            </w:r>
          </w:p>
        </w:tc>
        <w:tc>
          <w:tcPr>
            <w:tcW w:w="1300" w:type="dxa"/>
          </w:tcPr>
          <w:p w14:paraId="260D42B2" w14:textId="12BB6560" w:rsidR="00196DDB" w:rsidRPr="00283408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SATISFACTION UTILISATEUR</w:t>
            </w:r>
          </w:p>
        </w:tc>
        <w:tc>
          <w:tcPr>
            <w:tcW w:w="1200" w:type="dxa"/>
          </w:tcPr>
          <w:p w14:paraId="47A4B948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EVALUATION</w:t>
            </w:r>
          </w:p>
          <w:p w14:paraId="75062B33" w14:textId="11C7A82F" w:rsidR="00CF6676" w:rsidRPr="00283408" w:rsidRDefault="00CF6676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SUR 30</w:t>
            </w:r>
          </w:p>
        </w:tc>
        <w:tc>
          <w:tcPr>
            <w:tcW w:w="1300" w:type="dxa"/>
          </w:tcPr>
          <w:p w14:paraId="43A3DE85" w14:textId="086E4F51" w:rsidR="00196DDB" w:rsidRPr="00283408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>
              <w:rPr>
                <w:rFonts w:ascii="Candara" w:hAnsi="Candara"/>
                <w:noProof/>
                <w:sz w:val="16"/>
                <w:szCs w:val="16"/>
              </w:rPr>
              <w:t>APPRECIATION</w:t>
            </w:r>
          </w:p>
        </w:tc>
      </w:tr>
      <w:tr w:rsidR="00196DDB" w14:paraId="48F29612" w14:textId="77777777" w:rsidTr="00196DDB">
        <w:tc>
          <w:tcPr>
            <w:tcW w:w="1395" w:type="dxa"/>
          </w:tcPr>
          <w:p w14:paraId="20EC3CFF" w14:textId="77777777" w:rsidR="00196DDB" w:rsidRDefault="00196DD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21ECC134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1A34CDBE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12BCB512" w14:textId="0B5014A6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6C7B2A76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4C18D02D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6EF729FB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1B128802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30F87817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4723C925" w14:textId="77777777" w:rsidR="00196DDB" w:rsidRDefault="00196DDB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42E87286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6A7E4F9A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0AC0A762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1BE20550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196DDB" w14:paraId="6B13F997" w14:textId="77777777" w:rsidTr="00196DDB">
        <w:tc>
          <w:tcPr>
            <w:tcW w:w="1395" w:type="dxa"/>
          </w:tcPr>
          <w:p w14:paraId="337AA762" w14:textId="4E33745F" w:rsidR="00196DDB" w:rsidRDefault="00196DD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GABON MECA</w:t>
            </w:r>
          </w:p>
        </w:tc>
        <w:tc>
          <w:tcPr>
            <w:tcW w:w="1100" w:type="dxa"/>
          </w:tcPr>
          <w:p w14:paraId="0374272F" w14:textId="4FFA7F65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Mobilier</w:t>
            </w:r>
          </w:p>
        </w:tc>
        <w:tc>
          <w:tcPr>
            <w:tcW w:w="900" w:type="dxa"/>
          </w:tcPr>
          <w:p w14:paraId="19FD338F" w14:textId="00A81DD5" w:rsidR="00196DDB" w:rsidRDefault="003D7EEC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1A0FDB9E" w14:textId="76C5B6A8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6D68EFF2" w14:textId="32395223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6DCA15EA" w14:textId="0D0727D3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7CB7ADB6" w14:textId="5FE11B96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2D901B20" w14:textId="541CB9A7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0C6D65C8" w14:textId="5DE026EA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5BE66440" w14:textId="24712217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30A0C6BD" w14:textId="6BACF78B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300" w:type="dxa"/>
          </w:tcPr>
          <w:p w14:paraId="22F5122F" w14:textId="7DBFE9A3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2EC76087" w14:textId="15AB911F" w:rsidR="00196DDB" w:rsidRDefault="00CF667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27</w:t>
            </w:r>
          </w:p>
        </w:tc>
        <w:tc>
          <w:tcPr>
            <w:tcW w:w="1300" w:type="dxa"/>
          </w:tcPr>
          <w:p w14:paraId="31CEF183" w14:textId="77777777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196DDB" w14:paraId="57E608AE" w14:textId="77777777" w:rsidTr="00196DDB">
        <w:tc>
          <w:tcPr>
            <w:tcW w:w="1395" w:type="dxa"/>
          </w:tcPr>
          <w:p w14:paraId="225EC499" w14:textId="553D24E7" w:rsidR="00196DDB" w:rsidRDefault="00196DD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GABON MECA</w:t>
            </w:r>
          </w:p>
        </w:tc>
        <w:tc>
          <w:tcPr>
            <w:tcW w:w="1100" w:type="dxa"/>
          </w:tcPr>
          <w:p w14:paraId="28A8D6DC" w14:textId="1203AE10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 xml:space="preserve">Fournitures </w:t>
            </w:r>
          </w:p>
        </w:tc>
        <w:tc>
          <w:tcPr>
            <w:tcW w:w="900" w:type="dxa"/>
          </w:tcPr>
          <w:p w14:paraId="6D1C1567" w14:textId="4C8D1413" w:rsidR="00196DDB" w:rsidRDefault="003D7EEC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70476F04" w14:textId="21AFB76A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7F7AD606" w14:textId="5C10D6A4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2671A1D6" w14:textId="668F7FC0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705A59BE" w14:textId="59EC2A39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5531C768" w14:textId="6D0B198D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71BBC482" w14:textId="7B41C009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4B6EA65D" w14:textId="3401568C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6EF1106E" w14:textId="65A172D9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300" w:type="dxa"/>
          </w:tcPr>
          <w:p w14:paraId="31103337" w14:textId="46730741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55898425" w14:textId="5F9B7D17" w:rsidR="00196DDB" w:rsidRDefault="00CF667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27</w:t>
            </w:r>
          </w:p>
        </w:tc>
        <w:tc>
          <w:tcPr>
            <w:tcW w:w="1300" w:type="dxa"/>
          </w:tcPr>
          <w:p w14:paraId="179F5E01" w14:textId="77777777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196DDB" w14:paraId="21D05693" w14:textId="77777777" w:rsidTr="00196DDB">
        <w:tc>
          <w:tcPr>
            <w:tcW w:w="1395" w:type="dxa"/>
          </w:tcPr>
          <w:p w14:paraId="65EA6ABF" w14:textId="1734B05F" w:rsidR="00196DD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GIPA</w:t>
            </w:r>
          </w:p>
        </w:tc>
        <w:tc>
          <w:tcPr>
            <w:tcW w:w="1100" w:type="dxa"/>
          </w:tcPr>
          <w:p w14:paraId="6D0DFBF9" w14:textId="2443B749" w:rsidR="00196DD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Fournitures</w:t>
            </w:r>
          </w:p>
        </w:tc>
        <w:tc>
          <w:tcPr>
            <w:tcW w:w="900" w:type="dxa"/>
          </w:tcPr>
          <w:p w14:paraId="3BA6565C" w14:textId="79D5C5FD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1</w:t>
            </w:r>
          </w:p>
        </w:tc>
        <w:tc>
          <w:tcPr>
            <w:tcW w:w="1000" w:type="dxa"/>
          </w:tcPr>
          <w:p w14:paraId="4C887073" w14:textId="3DD1E364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294EC252" w14:textId="380D37AA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4D8195C3" w14:textId="6E1D4168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7F5B28BC" w14:textId="73632C03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6736BEC3" w14:textId="3E9C6B65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3A413274" w14:textId="11D0E8B9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72397064" w14:textId="167CAB52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300" w:type="dxa"/>
          </w:tcPr>
          <w:p w14:paraId="2099ADE2" w14:textId="47C51F69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300" w:type="dxa"/>
          </w:tcPr>
          <w:p w14:paraId="42B06CD3" w14:textId="7052E8F1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054BBD90" w14:textId="38146750" w:rsidR="00196DDB" w:rsidRDefault="0035113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24</w:t>
            </w:r>
          </w:p>
        </w:tc>
        <w:tc>
          <w:tcPr>
            <w:tcW w:w="1300" w:type="dxa"/>
          </w:tcPr>
          <w:p w14:paraId="45B3E7CC" w14:textId="77777777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196DDB" w14:paraId="31B35E0B" w14:textId="77777777" w:rsidTr="00196DDB">
        <w:tc>
          <w:tcPr>
            <w:tcW w:w="1395" w:type="dxa"/>
          </w:tcPr>
          <w:p w14:paraId="1B7F5128" w14:textId="7405F15A" w:rsidR="00196DD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MANAGEMENT SOLUTION</w:t>
            </w:r>
          </w:p>
        </w:tc>
        <w:tc>
          <w:tcPr>
            <w:tcW w:w="1100" w:type="dxa"/>
          </w:tcPr>
          <w:p w14:paraId="7E591C9B" w14:textId="654A0BB9" w:rsidR="00196DD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Prestation de Service</w:t>
            </w:r>
          </w:p>
        </w:tc>
        <w:tc>
          <w:tcPr>
            <w:tcW w:w="900" w:type="dxa"/>
          </w:tcPr>
          <w:p w14:paraId="31EB9D18" w14:textId="089456C8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3BAB658A" w14:textId="27ACA72B" w:rsidR="00196DDB" w:rsidRDefault="005822A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39632318" w14:textId="64A8BC23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2B461FE5" w14:textId="384671AB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3C42554E" w14:textId="018376A1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57CF6541" w14:textId="2B6AB93C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4A6C593C" w14:textId="3850F5DC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39A83ED8" w14:textId="14F4CDB5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067FBB77" w14:textId="0E844D35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6D477348" w14:textId="0492A36E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691E940E" w14:textId="12BE7B77" w:rsidR="00196DDB" w:rsidRDefault="0035113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30</w:t>
            </w:r>
          </w:p>
        </w:tc>
        <w:tc>
          <w:tcPr>
            <w:tcW w:w="1300" w:type="dxa"/>
          </w:tcPr>
          <w:p w14:paraId="5522C383" w14:textId="77777777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196DDB" w14:paraId="28EF655D" w14:textId="77777777" w:rsidTr="00196DDB">
        <w:tc>
          <w:tcPr>
            <w:tcW w:w="1395" w:type="dxa"/>
          </w:tcPr>
          <w:p w14:paraId="287842F8" w14:textId="3FA886C6" w:rsidR="00196DD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EASY MANAGEMENT</w:t>
            </w:r>
          </w:p>
        </w:tc>
        <w:tc>
          <w:tcPr>
            <w:tcW w:w="1100" w:type="dxa"/>
          </w:tcPr>
          <w:p w14:paraId="28ADFF5C" w14:textId="3E56E481" w:rsidR="00196DD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Prestation de Service</w:t>
            </w:r>
          </w:p>
        </w:tc>
        <w:tc>
          <w:tcPr>
            <w:tcW w:w="900" w:type="dxa"/>
          </w:tcPr>
          <w:p w14:paraId="28B57136" w14:textId="37BF51AC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362A290A" w14:textId="41AD1185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0A753C74" w14:textId="2785F395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4E9CDD1F" w14:textId="58DE73EB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72DBC3D4" w14:textId="6911E193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73F4867C" w14:textId="6E07B11F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06D84799" w14:textId="3822E19B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323F787F" w14:textId="2D35CE27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47FE77A7" w14:textId="043275A7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08412181" w14:textId="1ED84616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45AF118D" w14:textId="1CC40CCD" w:rsidR="00196DDB" w:rsidRDefault="0035113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30</w:t>
            </w:r>
          </w:p>
        </w:tc>
        <w:tc>
          <w:tcPr>
            <w:tcW w:w="1300" w:type="dxa"/>
          </w:tcPr>
          <w:p w14:paraId="68413732" w14:textId="77777777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196DDB" w14:paraId="7703824F" w14:textId="77777777" w:rsidTr="00196DDB">
        <w:tc>
          <w:tcPr>
            <w:tcW w:w="1395" w:type="dxa"/>
          </w:tcPr>
          <w:p w14:paraId="17476BCD" w14:textId="63FFA807" w:rsidR="00196DD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HARRIOM</w:t>
            </w:r>
          </w:p>
        </w:tc>
        <w:tc>
          <w:tcPr>
            <w:tcW w:w="1100" w:type="dxa"/>
          </w:tcPr>
          <w:p w14:paraId="29FF507F" w14:textId="3CE75343" w:rsidR="00196DD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Billeterie</w:t>
            </w:r>
          </w:p>
        </w:tc>
        <w:tc>
          <w:tcPr>
            <w:tcW w:w="900" w:type="dxa"/>
          </w:tcPr>
          <w:p w14:paraId="426C1957" w14:textId="3BA008ED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4</w:t>
            </w:r>
          </w:p>
        </w:tc>
        <w:tc>
          <w:tcPr>
            <w:tcW w:w="1000" w:type="dxa"/>
          </w:tcPr>
          <w:p w14:paraId="42BFD461" w14:textId="53C4DD56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54436893" w14:textId="05834EEF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390FB95A" w14:textId="1977CA58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4</w:t>
            </w:r>
          </w:p>
        </w:tc>
        <w:tc>
          <w:tcPr>
            <w:tcW w:w="1100" w:type="dxa"/>
          </w:tcPr>
          <w:p w14:paraId="2B468564" w14:textId="239A4931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4B78230C" w14:textId="70F6B19E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5AE55568" w14:textId="4308EBEA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2B0A4CA7" w14:textId="484F510A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452B5C4A" w14:textId="25E4CF17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2B805083" w14:textId="55E972C1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749D6BF5" w14:textId="325D8A0E" w:rsidR="00196DDB" w:rsidRDefault="0035113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28</w:t>
            </w:r>
          </w:p>
        </w:tc>
        <w:tc>
          <w:tcPr>
            <w:tcW w:w="1300" w:type="dxa"/>
          </w:tcPr>
          <w:p w14:paraId="564382F3" w14:textId="77777777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196DDB" w14:paraId="107B9291" w14:textId="77777777" w:rsidTr="00196DDB">
        <w:tc>
          <w:tcPr>
            <w:tcW w:w="1395" w:type="dxa"/>
          </w:tcPr>
          <w:p w14:paraId="550FCB11" w14:textId="20367AF0" w:rsidR="00196DD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SODIM TP</w:t>
            </w:r>
          </w:p>
        </w:tc>
        <w:tc>
          <w:tcPr>
            <w:tcW w:w="1100" w:type="dxa"/>
          </w:tcPr>
          <w:p w14:paraId="59EE2E61" w14:textId="75376DA0" w:rsidR="00196DDB" w:rsidRDefault="005E51B7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Concessionnaire</w:t>
            </w:r>
          </w:p>
        </w:tc>
        <w:tc>
          <w:tcPr>
            <w:tcW w:w="900" w:type="dxa"/>
          </w:tcPr>
          <w:p w14:paraId="647E2243" w14:textId="77E4484D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1</w:t>
            </w:r>
          </w:p>
        </w:tc>
        <w:tc>
          <w:tcPr>
            <w:tcW w:w="1000" w:type="dxa"/>
          </w:tcPr>
          <w:p w14:paraId="21762BF6" w14:textId="4814E410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4D814559" w14:textId="19197D23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734E3E05" w14:textId="01E275DF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1BAE4C17" w14:textId="67D08A6E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08A9D504" w14:textId="465B946D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765DB8F1" w14:textId="4259EABF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048CE220" w14:textId="0E8F705D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2BCBA0BF" w14:textId="2FD6647F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300" w:type="dxa"/>
          </w:tcPr>
          <w:p w14:paraId="3DE27EED" w14:textId="4EDA2544" w:rsidR="00196DDB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352C2523" w14:textId="355F767B" w:rsidR="00196DDB" w:rsidRDefault="0035113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23</w:t>
            </w:r>
          </w:p>
        </w:tc>
        <w:tc>
          <w:tcPr>
            <w:tcW w:w="1300" w:type="dxa"/>
          </w:tcPr>
          <w:p w14:paraId="79997DC9" w14:textId="77777777" w:rsidR="00196DDB" w:rsidRDefault="00196DDB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FA3918" w14:paraId="41F0EA02" w14:textId="77777777" w:rsidTr="00196DDB">
        <w:tc>
          <w:tcPr>
            <w:tcW w:w="1395" w:type="dxa"/>
          </w:tcPr>
          <w:p w14:paraId="6772F4D5" w14:textId="40947450" w:rsidR="00FA3918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ML GLOBAL SERVICE</w:t>
            </w:r>
          </w:p>
        </w:tc>
        <w:tc>
          <w:tcPr>
            <w:tcW w:w="1100" w:type="dxa"/>
          </w:tcPr>
          <w:p w14:paraId="402773C8" w14:textId="2C5F034E" w:rsidR="00FA3918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Tout Service</w:t>
            </w:r>
          </w:p>
        </w:tc>
        <w:tc>
          <w:tcPr>
            <w:tcW w:w="900" w:type="dxa"/>
          </w:tcPr>
          <w:p w14:paraId="4491A8C8" w14:textId="21D48656" w:rsidR="00FA3918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2304D46E" w14:textId="7132428B" w:rsidR="00FA3918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0B56364A" w14:textId="302FBC44" w:rsidR="00FA3918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056D5C73" w14:textId="32565A97" w:rsidR="00FA3918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4F8057A8" w14:textId="35DE1D2F" w:rsidR="00FA3918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09AFA47F" w14:textId="2512751C" w:rsidR="00FA3918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32465529" w14:textId="50236F44" w:rsidR="00FA3918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4F3DC223" w14:textId="7A70511A" w:rsidR="00FA3918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0F4D940E" w14:textId="41E444A3" w:rsidR="00FA3918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2E35A0AC" w14:textId="6D29F428" w:rsidR="00FA3918" w:rsidRDefault="00FD0FD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5A61BA2E" w14:textId="054E3F38" w:rsidR="00FA3918" w:rsidRDefault="0035113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29</w:t>
            </w:r>
          </w:p>
        </w:tc>
        <w:tc>
          <w:tcPr>
            <w:tcW w:w="1300" w:type="dxa"/>
          </w:tcPr>
          <w:p w14:paraId="72304C6D" w14:textId="77777777" w:rsidR="00FA3918" w:rsidRDefault="00FA3918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FA3918" w14:paraId="79E5F2FC" w14:textId="77777777" w:rsidTr="00196DDB">
        <w:tc>
          <w:tcPr>
            <w:tcW w:w="1395" w:type="dxa"/>
          </w:tcPr>
          <w:p w14:paraId="62496790" w14:textId="3B84FC96" w:rsidR="00FA3918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DELOIT</w:t>
            </w:r>
          </w:p>
        </w:tc>
        <w:tc>
          <w:tcPr>
            <w:tcW w:w="1100" w:type="dxa"/>
          </w:tcPr>
          <w:p w14:paraId="3516F6F9" w14:textId="621EC7E8" w:rsidR="00FA3918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Prestation de Service</w:t>
            </w:r>
          </w:p>
        </w:tc>
        <w:tc>
          <w:tcPr>
            <w:tcW w:w="900" w:type="dxa"/>
          </w:tcPr>
          <w:p w14:paraId="4D0D8B5E" w14:textId="78E55C5D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1BA877FB" w14:textId="77777777" w:rsidR="00FA3918" w:rsidRDefault="00FA3918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290FA211" w14:textId="12155EC3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57C91D66" w14:textId="58E125CC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5979A6DF" w14:textId="5073DD79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2B03AA88" w14:textId="0804470C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46B1DE00" w14:textId="272653E7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309E817D" w14:textId="49D7CA50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4BDA69EF" w14:textId="76794D21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300" w:type="dxa"/>
          </w:tcPr>
          <w:p w14:paraId="151EC148" w14:textId="2690E4AC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57E99742" w14:textId="03435B30" w:rsidR="00FA3918" w:rsidRDefault="0035113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24</w:t>
            </w:r>
          </w:p>
        </w:tc>
        <w:tc>
          <w:tcPr>
            <w:tcW w:w="1300" w:type="dxa"/>
          </w:tcPr>
          <w:p w14:paraId="375CB058" w14:textId="77777777" w:rsidR="00FA3918" w:rsidRDefault="00FA3918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FA3918" w14:paraId="504E5543" w14:textId="77777777" w:rsidTr="00196DDB">
        <w:tc>
          <w:tcPr>
            <w:tcW w:w="1395" w:type="dxa"/>
          </w:tcPr>
          <w:p w14:paraId="5131AE60" w14:textId="6B7A47BE" w:rsidR="00FA3918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TOTAL MARKETING</w:t>
            </w:r>
          </w:p>
        </w:tc>
        <w:tc>
          <w:tcPr>
            <w:tcW w:w="1100" w:type="dxa"/>
          </w:tcPr>
          <w:p w14:paraId="79FB8A63" w14:textId="07374A29" w:rsidR="00FA3918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Approvisionnement carte carburant</w:t>
            </w:r>
          </w:p>
        </w:tc>
        <w:tc>
          <w:tcPr>
            <w:tcW w:w="900" w:type="dxa"/>
          </w:tcPr>
          <w:p w14:paraId="41F8FF49" w14:textId="1FA173BA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000" w:type="dxa"/>
          </w:tcPr>
          <w:p w14:paraId="08666F29" w14:textId="2595DBA3" w:rsidR="00FA3918" w:rsidRDefault="005822AE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5CC330FD" w14:textId="0FE166DD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473B437C" w14:textId="5533D9EA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4798C343" w14:textId="413BD799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4A87CBAA" w14:textId="2FCAF082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569D08EE" w14:textId="17798299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616C79EF" w14:textId="2B93D31E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300" w:type="dxa"/>
          </w:tcPr>
          <w:p w14:paraId="198EC01C" w14:textId="6116EDD4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300" w:type="dxa"/>
          </w:tcPr>
          <w:p w14:paraId="146CB66F" w14:textId="5B730C56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299F8602" w14:textId="164D12EC" w:rsidR="00FA3918" w:rsidRDefault="0035113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25</w:t>
            </w:r>
          </w:p>
        </w:tc>
        <w:tc>
          <w:tcPr>
            <w:tcW w:w="1300" w:type="dxa"/>
          </w:tcPr>
          <w:p w14:paraId="67E4D1B7" w14:textId="77777777" w:rsidR="00FA3918" w:rsidRDefault="00FA3918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FA3918" w14:paraId="09D2FB60" w14:textId="77777777" w:rsidTr="00196DDB">
        <w:tc>
          <w:tcPr>
            <w:tcW w:w="1395" w:type="dxa"/>
          </w:tcPr>
          <w:p w14:paraId="7FE51226" w14:textId="5A693FBA" w:rsidR="00FA3918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GABON MEDIA TIME</w:t>
            </w:r>
          </w:p>
        </w:tc>
        <w:tc>
          <w:tcPr>
            <w:tcW w:w="1100" w:type="dxa"/>
          </w:tcPr>
          <w:p w14:paraId="11F63830" w14:textId="397B79F9" w:rsidR="00FA3918" w:rsidRDefault="005E51B7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Comunication</w:t>
            </w:r>
          </w:p>
        </w:tc>
        <w:tc>
          <w:tcPr>
            <w:tcW w:w="900" w:type="dxa"/>
          </w:tcPr>
          <w:p w14:paraId="2DD650FF" w14:textId="67AD2CCA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000" w:type="dxa"/>
          </w:tcPr>
          <w:p w14:paraId="11EE0C06" w14:textId="77777777" w:rsidR="00FA3918" w:rsidRDefault="00FA3918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744FFD4C" w14:textId="799C214A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3BB53283" w14:textId="75B600E7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315FA6A1" w14:textId="624D82D8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3D883C90" w14:textId="52A18C15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2E88447E" w14:textId="1A87E5E3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3CB869FE" w14:textId="6A8AEA49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09C71569" w14:textId="6E4AF4E4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358D1258" w14:textId="4CA1D121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00059277" w14:textId="78C96B27" w:rsidR="00FA3918" w:rsidRDefault="0035113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24</w:t>
            </w:r>
          </w:p>
        </w:tc>
        <w:tc>
          <w:tcPr>
            <w:tcW w:w="1300" w:type="dxa"/>
          </w:tcPr>
          <w:p w14:paraId="70D08032" w14:textId="77777777" w:rsidR="00FA3918" w:rsidRDefault="00FA3918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FA3918" w14:paraId="2018433E" w14:textId="77777777" w:rsidTr="00196DDB">
        <w:tc>
          <w:tcPr>
            <w:tcW w:w="1395" w:type="dxa"/>
          </w:tcPr>
          <w:p w14:paraId="5D785DAC" w14:textId="1BB09E78" w:rsidR="00FA3918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GUY MED</w:t>
            </w:r>
          </w:p>
        </w:tc>
        <w:tc>
          <w:tcPr>
            <w:tcW w:w="1100" w:type="dxa"/>
          </w:tcPr>
          <w:p w14:paraId="6DAE6F9D" w14:textId="036EAF35" w:rsidR="00FA3918" w:rsidRDefault="005E51B7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Prestation d’inpréssion et goudies</w:t>
            </w:r>
          </w:p>
        </w:tc>
        <w:tc>
          <w:tcPr>
            <w:tcW w:w="900" w:type="dxa"/>
          </w:tcPr>
          <w:p w14:paraId="57FCDBF6" w14:textId="76E0B407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1A8F4503" w14:textId="0D4BB67A" w:rsidR="00FA3918" w:rsidRDefault="00FA3918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05573300" w14:textId="2CA42A82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7D4C2F3C" w14:textId="30FF7BF1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6EBCFF63" w14:textId="5442A7AA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000" w:type="dxa"/>
          </w:tcPr>
          <w:p w14:paraId="639E7D10" w14:textId="1C26F9CE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5230B1A4" w14:textId="1E4A0D88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311BD0D2" w14:textId="19F5EF01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1326E5E1" w14:textId="0ADEAF9D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564D9731" w14:textId="1C03E0FF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79AE2450" w14:textId="1944CA93" w:rsidR="00FA3918" w:rsidRDefault="0035113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24</w:t>
            </w:r>
          </w:p>
        </w:tc>
        <w:tc>
          <w:tcPr>
            <w:tcW w:w="1300" w:type="dxa"/>
          </w:tcPr>
          <w:p w14:paraId="28B41862" w14:textId="77777777" w:rsidR="00FA3918" w:rsidRDefault="00FA3918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FA3918" w14:paraId="3AE7ADEB" w14:textId="77777777" w:rsidTr="00196DDB">
        <w:tc>
          <w:tcPr>
            <w:tcW w:w="1395" w:type="dxa"/>
          </w:tcPr>
          <w:p w14:paraId="5F2C9998" w14:textId="012FD157" w:rsidR="00FA3918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SCRSS</w:t>
            </w:r>
          </w:p>
        </w:tc>
        <w:tc>
          <w:tcPr>
            <w:tcW w:w="1100" w:type="dxa"/>
          </w:tcPr>
          <w:p w14:paraId="4D0D5766" w14:textId="02176B89" w:rsidR="00FA3918" w:rsidRDefault="005E51B7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Equipement securite incendie</w:t>
            </w:r>
          </w:p>
        </w:tc>
        <w:tc>
          <w:tcPr>
            <w:tcW w:w="900" w:type="dxa"/>
          </w:tcPr>
          <w:p w14:paraId="13DED593" w14:textId="5C7CDFAE" w:rsidR="00FA3918" w:rsidRDefault="0035113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66B422FF" w14:textId="7C598795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27AF6C20" w14:textId="11B35EF6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0FD3D926" w14:textId="294EB259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4D3E5242" w14:textId="4B1CD5E6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6AE68471" w14:textId="30218EF0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2873D46B" w14:textId="31B4C1A7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7EA8DFF7" w14:textId="7E7602E6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2FA4F16E" w14:textId="105A2C97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65CED59C" w14:textId="6E6D5A38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4AE5BAE8" w14:textId="74505820" w:rsidR="00FA3918" w:rsidRDefault="0035113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30</w:t>
            </w:r>
          </w:p>
        </w:tc>
        <w:tc>
          <w:tcPr>
            <w:tcW w:w="1300" w:type="dxa"/>
          </w:tcPr>
          <w:p w14:paraId="6A402C12" w14:textId="77777777" w:rsidR="00FA3918" w:rsidRDefault="00FA3918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FA3918" w14:paraId="6815C6DE" w14:textId="77777777" w:rsidTr="00196DDB">
        <w:tc>
          <w:tcPr>
            <w:tcW w:w="1395" w:type="dxa"/>
          </w:tcPr>
          <w:p w14:paraId="30AE355D" w14:textId="16DDEEF7" w:rsidR="00FA3918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GRAPHIE SERVICE</w:t>
            </w:r>
          </w:p>
        </w:tc>
        <w:tc>
          <w:tcPr>
            <w:tcW w:w="1100" w:type="dxa"/>
          </w:tcPr>
          <w:p w14:paraId="2641FB7E" w14:textId="029EE119" w:rsidR="00FA3918" w:rsidRDefault="005E51B7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Impression/communication</w:t>
            </w:r>
          </w:p>
        </w:tc>
        <w:tc>
          <w:tcPr>
            <w:tcW w:w="900" w:type="dxa"/>
          </w:tcPr>
          <w:p w14:paraId="4C59C7EC" w14:textId="4A804FD7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4</w:t>
            </w:r>
          </w:p>
        </w:tc>
        <w:tc>
          <w:tcPr>
            <w:tcW w:w="1000" w:type="dxa"/>
          </w:tcPr>
          <w:p w14:paraId="2B577696" w14:textId="3783D774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556D27C4" w14:textId="57ED49A4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579B6AC9" w14:textId="452F03E0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005C8008" w14:textId="37B48669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77A872AB" w14:textId="12754A08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1443FA12" w14:textId="38A5DB44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0EDD2E47" w14:textId="4DD988AF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300" w:type="dxa"/>
          </w:tcPr>
          <w:p w14:paraId="564513F0" w14:textId="2D5D7845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331AB63B" w14:textId="75DBA89C" w:rsidR="00FA3918" w:rsidRDefault="00AF4475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22CDB952" w14:textId="72B52A5C" w:rsidR="00FA3918" w:rsidRDefault="00351136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30</w:t>
            </w:r>
          </w:p>
        </w:tc>
        <w:tc>
          <w:tcPr>
            <w:tcW w:w="1300" w:type="dxa"/>
          </w:tcPr>
          <w:p w14:paraId="494B47FE" w14:textId="77777777" w:rsidR="00FA3918" w:rsidRDefault="00FA3918" w:rsidP="00AF4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FA3918" w14:paraId="3D5E0E11" w14:textId="77777777" w:rsidTr="00196DDB">
        <w:tc>
          <w:tcPr>
            <w:tcW w:w="1395" w:type="dxa"/>
          </w:tcPr>
          <w:p w14:paraId="117845E9" w14:textId="2BDA74C0" w:rsidR="00FA3918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lastRenderedPageBreak/>
              <w:t>ROYAL PLAZZA</w:t>
            </w:r>
          </w:p>
        </w:tc>
        <w:tc>
          <w:tcPr>
            <w:tcW w:w="1100" w:type="dxa"/>
          </w:tcPr>
          <w:p w14:paraId="4E1EABE6" w14:textId="6DEFB05E" w:rsidR="00FA3918" w:rsidRDefault="005E51B7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Pause café/ Pause dejeuner</w:t>
            </w:r>
          </w:p>
        </w:tc>
        <w:tc>
          <w:tcPr>
            <w:tcW w:w="900" w:type="dxa"/>
          </w:tcPr>
          <w:p w14:paraId="09B56F80" w14:textId="76E71902" w:rsidR="00FA3918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000" w:type="dxa"/>
          </w:tcPr>
          <w:p w14:paraId="108325EB" w14:textId="77777777" w:rsidR="00FA3918" w:rsidRDefault="00FA391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1252667D" w14:textId="1AB74A8E" w:rsidR="00FA3918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7E329323" w14:textId="04B3E190" w:rsidR="00FA3918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75439BB9" w14:textId="03E0F8BB" w:rsidR="00FA3918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3DBA0BB5" w14:textId="68B2BFE0" w:rsidR="00FA3918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255FF034" w14:textId="2C77D915" w:rsidR="00FA3918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6C8EBF5F" w14:textId="0CCFB2E7" w:rsidR="00FA3918" w:rsidRDefault="00AF4475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3B50A077" w14:textId="170F0B35" w:rsidR="00FA3918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1F28BFF0" w14:textId="372DA814" w:rsidR="00FA3918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79581155" w14:textId="1465E5E8" w:rsidR="00FA3918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25</w:t>
            </w:r>
          </w:p>
        </w:tc>
        <w:tc>
          <w:tcPr>
            <w:tcW w:w="1300" w:type="dxa"/>
          </w:tcPr>
          <w:p w14:paraId="429DDE18" w14:textId="77777777" w:rsidR="00FA3918" w:rsidRDefault="00FA391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FA3918" w14:paraId="114F5713" w14:textId="77777777" w:rsidTr="00196DDB">
        <w:tc>
          <w:tcPr>
            <w:tcW w:w="1395" w:type="dxa"/>
          </w:tcPr>
          <w:p w14:paraId="47A31A7F" w14:textId="15B2486B" w:rsidR="00FA3918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CANAL +</w:t>
            </w:r>
          </w:p>
        </w:tc>
        <w:tc>
          <w:tcPr>
            <w:tcW w:w="1100" w:type="dxa"/>
          </w:tcPr>
          <w:p w14:paraId="573C6702" w14:textId="4E764FB4" w:rsidR="00FA3918" w:rsidRDefault="005E51B7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Abonnement Canal</w:t>
            </w:r>
          </w:p>
        </w:tc>
        <w:tc>
          <w:tcPr>
            <w:tcW w:w="900" w:type="dxa"/>
          </w:tcPr>
          <w:p w14:paraId="43488EA5" w14:textId="77777777" w:rsidR="00FA3918" w:rsidRDefault="00FA391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51951E64" w14:textId="77777777" w:rsidR="00FA3918" w:rsidRDefault="00FA391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60BBC2FC" w14:textId="77777777" w:rsidR="00FA3918" w:rsidRDefault="00FA391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1E342387" w14:textId="77777777" w:rsidR="00FA3918" w:rsidRDefault="00FA391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5143ADAF" w14:textId="77777777" w:rsidR="00FA3918" w:rsidRDefault="00FA391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2C6B02E5" w14:textId="77777777" w:rsidR="00FA3918" w:rsidRDefault="00FA391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205AC962" w14:textId="77777777" w:rsidR="00FA3918" w:rsidRDefault="00FA391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55EC854C" w14:textId="77777777" w:rsidR="00FA3918" w:rsidRDefault="00FA3918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6DC2A67F" w14:textId="77777777" w:rsidR="00FA3918" w:rsidRDefault="00FA391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5F7A59EF" w14:textId="77777777" w:rsidR="00FA3918" w:rsidRDefault="00FA391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73D91324" w14:textId="77777777" w:rsidR="00FA3918" w:rsidRDefault="00FA391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69C04CCD" w14:textId="77777777" w:rsidR="00FA3918" w:rsidRDefault="00FA391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196DDB" w14:paraId="5892893A" w14:textId="77777777" w:rsidTr="00196DDB">
        <w:tc>
          <w:tcPr>
            <w:tcW w:w="1395" w:type="dxa"/>
          </w:tcPr>
          <w:p w14:paraId="13C923F9" w14:textId="2195D5A2" w:rsidR="00196DD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KOMATCH</w:t>
            </w:r>
          </w:p>
        </w:tc>
        <w:tc>
          <w:tcPr>
            <w:tcW w:w="1100" w:type="dxa"/>
          </w:tcPr>
          <w:p w14:paraId="2675CF9D" w14:textId="0DB49973" w:rsidR="00196DD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Electricite Batiment</w:t>
            </w:r>
          </w:p>
        </w:tc>
        <w:tc>
          <w:tcPr>
            <w:tcW w:w="900" w:type="dxa"/>
          </w:tcPr>
          <w:p w14:paraId="3D8FEEAD" w14:textId="6D95C71A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4</w:t>
            </w:r>
          </w:p>
        </w:tc>
        <w:tc>
          <w:tcPr>
            <w:tcW w:w="1000" w:type="dxa"/>
          </w:tcPr>
          <w:p w14:paraId="10AA90CE" w14:textId="2604275C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7A81EF59" w14:textId="0866B217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65C8123B" w14:textId="66CAE2A3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477046A9" w14:textId="10656F98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3953AA72" w14:textId="1E76CEAC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59BEA437" w14:textId="4EE355A7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01AEB2CB" w14:textId="0259D837" w:rsidR="00196DDB" w:rsidRDefault="00AF4475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260DBCEF" w14:textId="4BC862B6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7815F696" w14:textId="617FCAD1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7DA1E08F" w14:textId="18A11839" w:rsidR="00196DD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31</w:t>
            </w:r>
          </w:p>
        </w:tc>
        <w:tc>
          <w:tcPr>
            <w:tcW w:w="1300" w:type="dxa"/>
          </w:tcPr>
          <w:p w14:paraId="4630C8C2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196DDB" w14:paraId="19C1267B" w14:textId="77777777" w:rsidTr="00196DDB">
        <w:tc>
          <w:tcPr>
            <w:tcW w:w="1395" w:type="dxa"/>
          </w:tcPr>
          <w:p w14:paraId="2D126A7D" w14:textId="03B52BD1" w:rsidR="00196DD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MIKE SERVICE</w:t>
            </w:r>
          </w:p>
        </w:tc>
        <w:tc>
          <w:tcPr>
            <w:tcW w:w="1100" w:type="dxa"/>
          </w:tcPr>
          <w:p w14:paraId="368C1A79" w14:textId="7826F78A" w:rsidR="00196DD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Entretien Split</w:t>
            </w:r>
          </w:p>
        </w:tc>
        <w:tc>
          <w:tcPr>
            <w:tcW w:w="900" w:type="dxa"/>
          </w:tcPr>
          <w:p w14:paraId="620E97FD" w14:textId="7E949794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37E05E5D" w14:textId="2587F8EF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3590D76C" w14:textId="6C65BF84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10A52893" w14:textId="16710ADD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2B1236D1" w14:textId="09BA86F2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74CDB83B" w14:textId="53D7B067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13219424" w14:textId="14974BFE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0A3CE15A" w14:textId="0B4B0A52" w:rsidR="00196DDB" w:rsidRDefault="00AF4475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5C9DFCFB" w14:textId="63C93C94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33FF075F" w14:textId="58D7A45C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59CA8759" w14:textId="464759D7" w:rsidR="00196DD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29</w:t>
            </w:r>
          </w:p>
        </w:tc>
        <w:tc>
          <w:tcPr>
            <w:tcW w:w="1300" w:type="dxa"/>
          </w:tcPr>
          <w:p w14:paraId="49B7583E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196DDB" w14:paraId="499B1FE1" w14:textId="77777777" w:rsidTr="00196DDB">
        <w:tc>
          <w:tcPr>
            <w:tcW w:w="1395" w:type="dxa"/>
          </w:tcPr>
          <w:p w14:paraId="7C08BC90" w14:textId="1DC3402B" w:rsidR="00196DD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EN-CO-LO BTP</w:t>
            </w:r>
          </w:p>
        </w:tc>
        <w:tc>
          <w:tcPr>
            <w:tcW w:w="1100" w:type="dxa"/>
          </w:tcPr>
          <w:p w14:paraId="7636CEAE" w14:textId="6C4CA132" w:rsidR="00196DD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Tout Service</w:t>
            </w:r>
          </w:p>
        </w:tc>
        <w:tc>
          <w:tcPr>
            <w:tcW w:w="900" w:type="dxa"/>
          </w:tcPr>
          <w:p w14:paraId="76AC01AC" w14:textId="3A25EDD5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000" w:type="dxa"/>
          </w:tcPr>
          <w:p w14:paraId="2FA3D87B" w14:textId="5C21C5B7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3BB4B67C" w14:textId="16AAE64F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1EC977AF" w14:textId="35521C99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320136BD" w14:textId="2A1FE064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739DB30B" w14:textId="23F028C2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03EAAAA8" w14:textId="4F585871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5CA193AB" w14:textId="0B45C936" w:rsidR="00196DDB" w:rsidRDefault="00AF4475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3DAB0081" w14:textId="0F44CE26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643F3897" w14:textId="5DA53DC0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686AEFFD" w14:textId="6E2ED3CE" w:rsidR="00196DD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29</w:t>
            </w:r>
          </w:p>
        </w:tc>
        <w:tc>
          <w:tcPr>
            <w:tcW w:w="1300" w:type="dxa"/>
          </w:tcPr>
          <w:p w14:paraId="6985B5C4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196DDB" w14:paraId="15896DFD" w14:textId="77777777" w:rsidTr="00196DDB">
        <w:tc>
          <w:tcPr>
            <w:tcW w:w="1395" w:type="dxa"/>
          </w:tcPr>
          <w:p w14:paraId="433313DF" w14:textId="72B1667C" w:rsidR="00196DD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KIMORA DISIGN</w:t>
            </w:r>
          </w:p>
        </w:tc>
        <w:tc>
          <w:tcPr>
            <w:tcW w:w="1100" w:type="dxa"/>
          </w:tcPr>
          <w:p w14:paraId="198E3CCA" w14:textId="036132BE" w:rsidR="00196DD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Tout Service</w:t>
            </w:r>
          </w:p>
        </w:tc>
        <w:tc>
          <w:tcPr>
            <w:tcW w:w="900" w:type="dxa"/>
          </w:tcPr>
          <w:p w14:paraId="1EBC131B" w14:textId="273EE690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4</w:t>
            </w:r>
          </w:p>
        </w:tc>
        <w:tc>
          <w:tcPr>
            <w:tcW w:w="1000" w:type="dxa"/>
          </w:tcPr>
          <w:p w14:paraId="00BEBEA5" w14:textId="331FE6CC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30A46854" w14:textId="3D4379A5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2E4334B0" w14:textId="36CF6FA8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6348FE91" w14:textId="4EFB5693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025AF2D5" w14:textId="1B351760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7622919E" w14:textId="5ECE8CC6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27395C1A" w14:textId="34FB6C09" w:rsidR="00196DDB" w:rsidRDefault="00AF4475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5E8F2C08" w14:textId="2C6C6286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35991FE6" w14:textId="550C6C92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4E699119" w14:textId="7DF68723" w:rsidR="00196DD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30</w:t>
            </w:r>
          </w:p>
        </w:tc>
        <w:tc>
          <w:tcPr>
            <w:tcW w:w="1300" w:type="dxa"/>
          </w:tcPr>
          <w:p w14:paraId="42F03E0E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196DDB" w14:paraId="0662329A" w14:textId="77777777" w:rsidTr="00196DDB">
        <w:tc>
          <w:tcPr>
            <w:tcW w:w="1395" w:type="dxa"/>
          </w:tcPr>
          <w:p w14:paraId="43540CBC" w14:textId="5A6E24BC" w:rsidR="00196DD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ARCHEMIA</w:t>
            </w:r>
          </w:p>
        </w:tc>
        <w:tc>
          <w:tcPr>
            <w:tcW w:w="1100" w:type="dxa"/>
          </w:tcPr>
          <w:p w14:paraId="0A797060" w14:textId="5D197145" w:rsidR="00196DDB" w:rsidRDefault="005E51B7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Papier toilette/essuie main</w:t>
            </w:r>
          </w:p>
        </w:tc>
        <w:tc>
          <w:tcPr>
            <w:tcW w:w="900" w:type="dxa"/>
          </w:tcPr>
          <w:p w14:paraId="178C156C" w14:textId="58ADF83A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1</w:t>
            </w:r>
          </w:p>
        </w:tc>
        <w:tc>
          <w:tcPr>
            <w:tcW w:w="1000" w:type="dxa"/>
          </w:tcPr>
          <w:p w14:paraId="6FD8D1D0" w14:textId="3035B5CC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6BF60894" w14:textId="2518A516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58B404E2" w14:textId="609E8808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0D2C3A55" w14:textId="3CD5739F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74C67564" w14:textId="63C176FF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7C92651A" w14:textId="0FFF057B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173D8651" w14:textId="4582084A" w:rsidR="00196DDB" w:rsidRDefault="00AF4475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2E568C3F" w14:textId="2884D919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1</w:t>
            </w:r>
          </w:p>
        </w:tc>
        <w:tc>
          <w:tcPr>
            <w:tcW w:w="1300" w:type="dxa"/>
          </w:tcPr>
          <w:p w14:paraId="494F16EA" w14:textId="0B89623C" w:rsidR="00196DD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7A2EFA87" w14:textId="450947AC" w:rsidR="00196DD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23</w:t>
            </w:r>
          </w:p>
        </w:tc>
        <w:tc>
          <w:tcPr>
            <w:tcW w:w="1300" w:type="dxa"/>
          </w:tcPr>
          <w:p w14:paraId="774DFFFB" w14:textId="77777777" w:rsidR="00196DDB" w:rsidRDefault="00196DD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AE2E6B" w14:paraId="70B44512" w14:textId="77777777" w:rsidTr="00196DDB">
        <w:tc>
          <w:tcPr>
            <w:tcW w:w="1395" w:type="dxa"/>
          </w:tcPr>
          <w:p w14:paraId="75EE7445" w14:textId="7ED3BC34" w:rsidR="00AE2E6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PIECE EQUIPE AUTO</w:t>
            </w:r>
          </w:p>
        </w:tc>
        <w:tc>
          <w:tcPr>
            <w:tcW w:w="1100" w:type="dxa"/>
          </w:tcPr>
          <w:p w14:paraId="57EF74D3" w14:textId="4292B4EE" w:rsidR="00AE2E6B" w:rsidRDefault="005E51B7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Concessionnaire vehicules</w:t>
            </w:r>
          </w:p>
        </w:tc>
        <w:tc>
          <w:tcPr>
            <w:tcW w:w="900" w:type="dxa"/>
          </w:tcPr>
          <w:p w14:paraId="1861A2F0" w14:textId="308A5C95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1</w:t>
            </w:r>
          </w:p>
        </w:tc>
        <w:tc>
          <w:tcPr>
            <w:tcW w:w="1000" w:type="dxa"/>
          </w:tcPr>
          <w:p w14:paraId="74B49452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4EAB0466" w14:textId="470E903A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11D4AB94" w14:textId="14BFE195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26C6FD2C" w14:textId="203DC2CF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3AEB4180" w14:textId="7C674315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6E3C8E09" w14:textId="20856C33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2421D480" w14:textId="3994A5D6" w:rsidR="00AE2E6B" w:rsidRDefault="00AF4475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40E1F543" w14:textId="16AADD42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300" w:type="dxa"/>
          </w:tcPr>
          <w:p w14:paraId="378ADF1C" w14:textId="2C55C456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659E11DB" w14:textId="37CC40E6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21</w:t>
            </w:r>
          </w:p>
        </w:tc>
        <w:tc>
          <w:tcPr>
            <w:tcW w:w="1300" w:type="dxa"/>
          </w:tcPr>
          <w:p w14:paraId="7C1FF2D8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AE2E6B" w14:paraId="65E8FBC6" w14:textId="77777777" w:rsidTr="00196DDB">
        <w:tc>
          <w:tcPr>
            <w:tcW w:w="1395" w:type="dxa"/>
          </w:tcPr>
          <w:p w14:paraId="46573C95" w14:textId="0BBAF5AF" w:rsidR="00AE2E6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GABON AUTO SUR</w:t>
            </w:r>
          </w:p>
        </w:tc>
        <w:tc>
          <w:tcPr>
            <w:tcW w:w="1100" w:type="dxa"/>
          </w:tcPr>
          <w:p w14:paraId="1BBBFFD1" w14:textId="57F88A98" w:rsidR="00AE2E6B" w:rsidRDefault="005E51B7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Garage</w:t>
            </w:r>
          </w:p>
        </w:tc>
        <w:tc>
          <w:tcPr>
            <w:tcW w:w="900" w:type="dxa"/>
          </w:tcPr>
          <w:p w14:paraId="1651A6AE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55742C10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64CB4D42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665FC8F2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03ACE24E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1A727D84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3545E6C1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55B23D9F" w14:textId="77777777" w:rsidR="00AE2E6B" w:rsidRDefault="00AE2E6B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31F2EFDA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4FE85809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1F8622F2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77F750F0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AE2E6B" w14:paraId="4021A096" w14:textId="77777777" w:rsidTr="00196DDB">
        <w:tc>
          <w:tcPr>
            <w:tcW w:w="1395" w:type="dxa"/>
          </w:tcPr>
          <w:p w14:paraId="21BFAE8B" w14:textId="43637680" w:rsidR="00AE2E6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EDEN FOOD</w:t>
            </w:r>
          </w:p>
        </w:tc>
        <w:tc>
          <w:tcPr>
            <w:tcW w:w="1100" w:type="dxa"/>
          </w:tcPr>
          <w:p w14:paraId="5197E0BD" w14:textId="345200BB" w:rsidR="00AE2E6B" w:rsidRDefault="005E51B7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Pause café/pause dejeuner</w:t>
            </w:r>
          </w:p>
        </w:tc>
        <w:tc>
          <w:tcPr>
            <w:tcW w:w="900" w:type="dxa"/>
          </w:tcPr>
          <w:p w14:paraId="4A958F1F" w14:textId="15A51A32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66A077A5" w14:textId="79EAB180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351AD78C" w14:textId="3BA86453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61CBF132" w14:textId="461DA27D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67F0F51C" w14:textId="79EF632F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21F82D3B" w14:textId="6FBCF0BE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48EC0627" w14:textId="3E6C8DCD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21B4D837" w14:textId="6588D726" w:rsidR="00AE2E6B" w:rsidRDefault="00351136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31D78BD9" w14:textId="4DB2B94D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351CE3D1" w14:textId="5C7B9969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305C968E" w14:textId="59CE79EF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30</w:t>
            </w:r>
          </w:p>
        </w:tc>
        <w:tc>
          <w:tcPr>
            <w:tcW w:w="1300" w:type="dxa"/>
          </w:tcPr>
          <w:p w14:paraId="6B087FF4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AE2E6B" w14:paraId="09736455" w14:textId="77777777" w:rsidTr="00196DDB">
        <w:tc>
          <w:tcPr>
            <w:tcW w:w="1395" w:type="dxa"/>
          </w:tcPr>
          <w:p w14:paraId="0C3C1A24" w14:textId="2C01B461" w:rsidR="00AE2E6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LUXURY</w:t>
            </w:r>
          </w:p>
        </w:tc>
        <w:tc>
          <w:tcPr>
            <w:tcW w:w="1100" w:type="dxa"/>
          </w:tcPr>
          <w:p w14:paraId="78C388E7" w14:textId="6C156428" w:rsidR="00AE2E6B" w:rsidRDefault="005E51B7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Concessionnaire</w:t>
            </w:r>
          </w:p>
        </w:tc>
        <w:tc>
          <w:tcPr>
            <w:tcW w:w="900" w:type="dxa"/>
          </w:tcPr>
          <w:p w14:paraId="0067FE1B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308C12C6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08B8FBEB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3BA51AE5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4805A9B1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1C4BD7B9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249FA7AE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1BF07F07" w14:textId="77777777" w:rsidR="00AE2E6B" w:rsidRDefault="00AE2E6B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7445E796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38D2609A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79D0B834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57378EF0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AE2E6B" w14:paraId="72F02B46" w14:textId="77777777" w:rsidTr="00196DDB">
        <w:tc>
          <w:tcPr>
            <w:tcW w:w="1395" w:type="dxa"/>
          </w:tcPr>
          <w:p w14:paraId="33C3E1F6" w14:textId="44A4BBBF" w:rsidR="00AE2E6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OGAR</w:t>
            </w:r>
          </w:p>
        </w:tc>
        <w:tc>
          <w:tcPr>
            <w:tcW w:w="1100" w:type="dxa"/>
          </w:tcPr>
          <w:p w14:paraId="7CC06511" w14:textId="3703D83D" w:rsidR="00AE2E6B" w:rsidRDefault="005E51B7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Assurance Maladie</w:t>
            </w:r>
          </w:p>
        </w:tc>
        <w:tc>
          <w:tcPr>
            <w:tcW w:w="900" w:type="dxa"/>
          </w:tcPr>
          <w:p w14:paraId="7BF2410C" w14:textId="28148474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17B65D93" w14:textId="683BF884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4A309FC0" w14:textId="5FB9CE3F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466D704D" w14:textId="762A2F1C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6F7A14DC" w14:textId="4B5E3869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397F226D" w14:textId="78A6FC11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5D5875A7" w14:textId="392115E8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25A68181" w14:textId="45523754" w:rsidR="00AE2E6B" w:rsidRDefault="00351136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7FC2F2AC" w14:textId="7E216761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74E4B541" w14:textId="6287FA95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050A79B9" w14:textId="70CC740B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30</w:t>
            </w:r>
          </w:p>
        </w:tc>
        <w:tc>
          <w:tcPr>
            <w:tcW w:w="1300" w:type="dxa"/>
          </w:tcPr>
          <w:p w14:paraId="7DEC7277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AE2E6B" w14:paraId="5F607D7B" w14:textId="77777777" w:rsidTr="00196DDB">
        <w:tc>
          <w:tcPr>
            <w:tcW w:w="1395" w:type="dxa"/>
          </w:tcPr>
          <w:p w14:paraId="31FB8A3F" w14:textId="4C7978D9" w:rsidR="00AE2E6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PRIX IMPORT</w:t>
            </w:r>
          </w:p>
        </w:tc>
        <w:tc>
          <w:tcPr>
            <w:tcW w:w="1100" w:type="dxa"/>
          </w:tcPr>
          <w:p w14:paraId="19F355BA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272C74F2" w14:textId="7159E9A9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1</w:t>
            </w:r>
          </w:p>
        </w:tc>
        <w:tc>
          <w:tcPr>
            <w:tcW w:w="1000" w:type="dxa"/>
          </w:tcPr>
          <w:p w14:paraId="6F8F407A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65A97CFB" w14:textId="3B1634CF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322CA258" w14:textId="5DF4B433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755CD8CA" w14:textId="0FB201EA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05F5C0E3" w14:textId="3B002B60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3FF56F8D" w14:textId="108CD2A7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45C538B5" w14:textId="0579FCCE" w:rsidR="00AE2E6B" w:rsidRDefault="00AF4475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300" w:type="dxa"/>
          </w:tcPr>
          <w:p w14:paraId="3A1D5258" w14:textId="33E41DCA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300" w:type="dxa"/>
          </w:tcPr>
          <w:p w14:paraId="11ECC49A" w14:textId="515795A4" w:rsidR="00AE2E6B" w:rsidRDefault="00AF4475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433EF820" w14:textId="2AA3135D" w:rsidR="00AE2E6B" w:rsidRDefault="0035113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21</w:t>
            </w:r>
          </w:p>
        </w:tc>
        <w:tc>
          <w:tcPr>
            <w:tcW w:w="1300" w:type="dxa"/>
          </w:tcPr>
          <w:p w14:paraId="61C1B598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AE2E6B" w14:paraId="7A0791A6" w14:textId="77777777" w:rsidTr="00196DDB">
        <w:tc>
          <w:tcPr>
            <w:tcW w:w="1395" w:type="dxa"/>
          </w:tcPr>
          <w:p w14:paraId="5491831A" w14:textId="77777777" w:rsidR="00AE2E6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6D5F5575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7D5E619C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28D3A478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5A5960BD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31E12800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25C84CB6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1033AB40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293D7484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35ABC39F" w14:textId="77777777" w:rsidR="00AE2E6B" w:rsidRDefault="00AE2E6B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197C722C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5634B96E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3FBA9AAF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74CD10B9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AE2E6B" w14:paraId="0D30ED68" w14:textId="77777777" w:rsidTr="00196DDB">
        <w:tc>
          <w:tcPr>
            <w:tcW w:w="1395" w:type="dxa"/>
          </w:tcPr>
          <w:p w14:paraId="6610AC45" w14:textId="77777777" w:rsidR="00AE2E6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28ADB500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2B059AFE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1117BB86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5681AE76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480EDA34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7CD5E7F6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3530B7DD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290A578D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0CCD93E4" w14:textId="77777777" w:rsidR="00AE2E6B" w:rsidRDefault="00AE2E6B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45AF593C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72FF309B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42F89408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5553DC22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AE2E6B" w14:paraId="72E1ED4F" w14:textId="77777777" w:rsidTr="00196DDB">
        <w:tc>
          <w:tcPr>
            <w:tcW w:w="1395" w:type="dxa"/>
          </w:tcPr>
          <w:p w14:paraId="0D193314" w14:textId="77777777" w:rsidR="00AE2E6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1AC93326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33BC0B14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5001C2AD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6E963A77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144DDC59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0A0AF237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60FADE14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132684A7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47BBB6E9" w14:textId="77777777" w:rsidR="00AE2E6B" w:rsidRDefault="00AE2E6B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0764E3FC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448AFE22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2344320C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0A40CC15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AE2E6B" w14:paraId="1291247C" w14:textId="77777777" w:rsidTr="00196DDB">
        <w:tc>
          <w:tcPr>
            <w:tcW w:w="1395" w:type="dxa"/>
          </w:tcPr>
          <w:p w14:paraId="0BA5D257" w14:textId="77777777" w:rsidR="00AE2E6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73830967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050C9E4C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5021700C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2DD45D2B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4707082C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73D159BF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416CE574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09AB70BB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11106464" w14:textId="77777777" w:rsidR="00AE2E6B" w:rsidRDefault="00AE2E6B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3CE81B7B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2F731EA4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6E6B5510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26AB3EB3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AE2E6B" w14:paraId="36F49782" w14:textId="77777777" w:rsidTr="00196DDB">
        <w:tc>
          <w:tcPr>
            <w:tcW w:w="1395" w:type="dxa"/>
          </w:tcPr>
          <w:p w14:paraId="3F933DD7" w14:textId="77777777" w:rsidR="00AE2E6B" w:rsidRDefault="00AE2E6B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0EB834E1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4BD15210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3845FDBD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900" w:type="dxa"/>
          </w:tcPr>
          <w:p w14:paraId="702411E6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32CFA761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635513C5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51E45D1C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000" w:type="dxa"/>
          </w:tcPr>
          <w:p w14:paraId="40D4CE45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3EF9F167" w14:textId="77777777" w:rsidR="00AE2E6B" w:rsidRDefault="00AE2E6B" w:rsidP="008D3514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15AEC913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6D648A68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451EB3F0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300" w:type="dxa"/>
          </w:tcPr>
          <w:p w14:paraId="45E9D747" w14:textId="77777777" w:rsidR="00AE2E6B" w:rsidRDefault="00AE2E6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</w:tbl>
    <w:p w14:paraId="179B7C54" w14:textId="77777777" w:rsidR="009D70EB" w:rsidRDefault="009D70EB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5EBF86F8" w14:textId="14EE2FAD" w:rsidR="00B267E1" w:rsidRPr="00FA3918" w:rsidRDefault="00F93475" w:rsidP="00FA3918">
      <w:pPr>
        <w:pStyle w:val="En-tte"/>
        <w:rPr>
          <w:rFonts w:ascii="Candara" w:hAnsi="Candara"/>
          <w:b/>
          <w:bCs/>
          <w:noProof/>
          <w:sz w:val="12"/>
          <w:szCs w:val="12"/>
        </w:rPr>
      </w:pPr>
      <w:r w:rsidRPr="00F93475">
        <w:rPr>
          <w:rFonts w:ascii="Candara" w:hAnsi="Candara"/>
          <w:b/>
          <w:bCs/>
          <w:noProof/>
          <w:sz w:val="12"/>
          <w:szCs w:val="12"/>
        </w:rPr>
        <w:t>NB : 1 = A améliorer ; 2 = Satisfaisant; 3 = Très satisfaisant</w:t>
      </w:r>
    </w:p>
    <w:tbl>
      <w:tblPr>
        <w:tblStyle w:val="Grilledutableau"/>
        <w:tblpPr w:leftFromText="141" w:rightFromText="141" w:vertAnchor="text" w:horzAnchor="page" w:tblpX="12810" w:tblpY="139"/>
        <w:tblOverlap w:val="never"/>
        <w:tblW w:w="0" w:type="auto"/>
        <w:tblLook w:val="04A0" w:firstRow="1" w:lastRow="0" w:firstColumn="1" w:lastColumn="0" w:noHBand="0" w:noVBand="1"/>
      </w:tblPr>
      <w:tblGrid>
        <w:gridCol w:w="2553"/>
      </w:tblGrid>
      <w:tr w:rsidR="00F93475" w14:paraId="2CCD7333" w14:textId="77777777" w:rsidTr="00F93475">
        <w:trPr>
          <w:trHeight w:val="885"/>
        </w:trPr>
        <w:tc>
          <w:tcPr>
            <w:tcW w:w="2553" w:type="dxa"/>
          </w:tcPr>
          <w:p w14:paraId="0E389C36" w14:textId="4C665875" w:rsidR="00F93475" w:rsidRDefault="00F93475" w:rsidP="00F93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 w:rsidRPr="002633EE">
              <w:rPr>
                <w:rFonts w:ascii="Candara" w:hAnsi="Candara"/>
                <w:noProof/>
                <w:szCs w:val="18"/>
              </w:rPr>
              <w:t xml:space="preserve">Date &amp; visa </w:t>
            </w:r>
            <w:r>
              <w:rPr>
                <w:rFonts w:ascii="Candara" w:hAnsi="Candara"/>
                <w:noProof/>
                <w:szCs w:val="18"/>
              </w:rPr>
              <w:t>de l‘évaluateur</w:t>
            </w:r>
          </w:p>
        </w:tc>
      </w:tr>
    </w:tbl>
    <w:tbl>
      <w:tblPr>
        <w:tblStyle w:val="Grilledutableau"/>
        <w:tblpPr w:leftFromText="141" w:rightFromText="141" w:vertAnchor="text" w:horzAnchor="page" w:tblpX="1810" w:tblpY="139"/>
        <w:tblW w:w="2547" w:type="dxa"/>
        <w:tblLook w:val="04A0" w:firstRow="1" w:lastRow="0" w:firstColumn="1" w:lastColumn="0" w:noHBand="0" w:noVBand="1"/>
      </w:tblPr>
      <w:tblGrid>
        <w:gridCol w:w="2547"/>
      </w:tblGrid>
      <w:tr w:rsidR="00F93475" w14:paraId="0C8A32AD" w14:textId="77777777" w:rsidTr="00F93475">
        <w:trPr>
          <w:trHeight w:val="983"/>
        </w:trPr>
        <w:tc>
          <w:tcPr>
            <w:tcW w:w="2547" w:type="dxa"/>
          </w:tcPr>
          <w:p w14:paraId="54383D08" w14:textId="77777777" w:rsidR="00F93475" w:rsidRDefault="00F93475" w:rsidP="00F93475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 w:rsidRPr="002633EE">
              <w:rPr>
                <w:rFonts w:ascii="Candara" w:hAnsi="Candara"/>
                <w:noProof/>
                <w:szCs w:val="18"/>
              </w:rPr>
              <w:t xml:space="preserve">Date &amp; visa </w:t>
            </w:r>
            <w:r>
              <w:rPr>
                <w:rFonts w:ascii="Candara" w:hAnsi="Candara"/>
                <w:noProof/>
                <w:szCs w:val="18"/>
              </w:rPr>
              <w:t>D</w:t>
            </w:r>
            <w:r w:rsidRPr="002633EE">
              <w:rPr>
                <w:rFonts w:ascii="Candara" w:hAnsi="Candara"/>
                <w:noProof/>
                <w:szCs w:val="18"/>
              </w:rPr>
              <w:t>F-</w:t>
            </w:r>
            <w:r>
              <w:rPr>
                <w:rFonts w:ascii="Candara" w:hAnsi="Candara"/>
                <w:noProof/>
                <w:szCs w:val="18"/>
              </w:rPr>
              <w:t>FA</w:t>
            </w:r>
          </w:p>
        </w:tc>
      </w:tr>
    </w:tbl>
    <w:p w14:paraId="30CAC514" w14:textId="77777777" w:rsidR="00B267E1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4649EF84" w14:textId="77777777" w:rsidR="00B267E1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66374CB9" w14:textId="77777777" w:rsidR="00B267E1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4BBF3C02" w14:textId="77777777" w:rsidR="00B267E1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4EAEF9F8" w14:textId="77777777" w:rsidR="00B267E1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24FE91C2" w14:textId="77777777" w:rsidR="00B267E1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1E2E855C" w14:textId="76A5E676" w:rsidR="002E4B89" w:rsidRPr="00AA6579" w:rsidRDefault="002E4B89" w:rsidP="00FA3918">
      <w:pPr>
        <w:pStyle w:val="En-tte"/>
        <w:jc w:val="center"/>
        <w:rPr>
          <w:rFonts w:ascii="Candara" w:hAnsi="Candara"/>
          <w:noProof/>
          <w:sz w:val="16"/>
          <w:szCs w:val="16"/>
        </w:rPr>
      </w:pPr>
      <w:r w:rsidRPr="00AA6579">
        <w:rPr>
          <w:rFonts w:ascii="Candara" w:hAnsi="Candara"/>
          <w:b/>
          <w:i/>
          <w:noProof/>
          <w:sz w:val="16"/>
          <w:szCs w:val="16"/>
        </w:rPr>
        <w:t>NB:</w:t>
      </w:r>
      <w:r w:rsidRPr="002E4B89">
        <w:rPr>
          <w:rFonts w:ascii="Candara" w:hAnsi="Candara"/>
          <w:b/>
          <w:i/>
          <w:noProof/>
          <w:sz w:val="18"/>
          <w:szCs w:val="18"/>
        </w:rPr>
        <w:t xml:space="preserve"> </w:t>
      </w:r>
      <w:r w:rsidRPr="00AA6579">
        <w:rPr>
          <w:rFonts w:ascii="Candara" w:hAnsi="Candara"/>
          <w:b/>
          <w:i/>
          <w:noProof/>
          <w:sz w:val="16"/>
          <w:szCs w:val="16"/>
        </w:rPr>
        <w:t>Cette fiche doit obligatoirement être renseignée par</w:t>
      </w:r>
      <w:r w:rsidR="006E3126" w:rsidRPr="00AA6579">
        <w:rPr>
          <w:rFonts w:ascii="Candara" w:hAnsi="Candara"/>
          <w:b/>
          <w:i/>
          <w:noProof/>
          <w:sz w:val="16"/>
          <w:szCs w:val="16"/>
        </w:rPr>
        <w:t xml:space="preserve"> par le service moyens généraux</w:t>
      </w:r>
      <w:r w:rsidRPr="00AA6579">
        <w:rPr>
          <w:rFonts w:ascii="Candara" w:hAnsi="Candara"/>
          <w:b/>
          <w:i/>
          <w:noProof/>
          <w:sz w:val="16"/>
          <w:szCs w:val="16"/>
        </w:rPr>
        <w:t xml:space="preserve"> </w:t>
      </w:r>
      <w:r w:rsidR="00A31634" w:rsidRPr="00AA6579">
        <w:rPr>
          <w:rFonts w:ascii="Candara" w:hAnsi="Candara"/>
          <w:b/>
          <w:i/>
          <w:noProof/>
          <w:sz w:val="16"/>
          <w:szCs w:val="16"/>
        </w:rPr>
        <w:t>et visé</w:t>
      </w:r>
      <w:r w:rsidR="00AA6579" w:rsidRPr="00AA6579">
        <w:rPr>
          <w:rFonts w:ascii="Candara" w:hAnsi="Candara"/>
          <w:b/>
          <w:i/>
          <w:noProof/>
          <w:sz w:val="16"/>
          <w:szCs w:val="16"/>
        </w:rPr>
        <w:t>e</w:t>
      </w:r>
      <w:r w:rsidR="00A31634" w:rsidRPr="00AA6579">
        <w:rPr>
          <w:rFonts w:ascii="Candara" w:hAnsi="Candara"/>
          <w:b/>
          <w:i/>
          <w:noProof/>
          <w:sz w:val="16"/>
          <w:szCs w:val="16"/>
        </w:rPr>
        <w:t xml:space="preserve"> par les parties prenantes</w:t>
      </w:r>
      <w:r w:rsidRPr="00AA6579">
        <w:rPr>
          <w:rFonts w:ascii="Candara" w:hAnsi="Candara"/>
          <w:noProof/>
          <w:sz w:val="16"/>
          <w:szCs w:val="16"/>
        </w:rPr>
        <w:t>.</w:t>
      </w:r>
    </w:p>
    <w:sectPr w:rsidR="002E4B89" w:rsidRPr="00AA6579" w:rsidSect="0094201D">
      <w:footerReference w:type="default" r:id="rId9"/>
      <w:pgSz w:w="16838" w:h="11906" w:orient="landscape"/>
      <w:pgMar w:top="700" w:right="709" w:bottom="706" w:left="709" w:header="17" w:footer="30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C33DF" w14:textId="77777777" w:rsidR="00520BBB" w:rsidRDefault="00520BBB">
      <w:r>
        <w:separator/>
      </w:r>
    </w:p>
  </w:endnote>
  <w:endnote w:type="continuationSeparator" w:id="0">
    <w:p w14:paraId="2EA657B1" w14:textId="77777777" w:rsidR="00520BBB" w:rsidRDefault="00520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fficinaSans-Book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Sans-Bold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liss Regular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38F31" w14:textId="77777777" w:rsidR="001D2B5F" w:rsidRPr="001D2B5F" w:rsidRDefault="001D2B5F" w:rsidP="001D2B5F">
    <w:pPr>
      <w:jc w:val="center"/>
      <w:rPr>
        <w:rFonts w:ascii="Arial Narrow" w:hAnsi="Arial Narrow"/>
        <w:color w:val="4472C4"/>
        <w:sz w:val="16"/>
        <w:szCs w:val="16"/>
      </w:rPr>
    </w:pPr>
    <w:r w:rsidRPr="001D2B5F">
      <w:rPr>
        <w:rFonts w:ascii="Arial Narrow" w:hAnsi="Arial Narrow"/>
        <w:color w:val="4472C4"/>
        <w:sz w:val="16"/>
        <w:szCs w:val="16"/>
        <w:lang w:val="fr-FR"/>
      </w:rPr>
      <w:t xml:space="preserve">- BP 2212 Libreville – (GABON) – Tél. </w:t>
    </w:r>
    <w:r w:rsidRPr="001D2B5F">
      <w:rPr>
        <w:rFonts w:ascii="Arial Narrow" w:hAnsi="Arial Narrow"/>
        <w:color w:val="4472C4"/>
        <w:sz w:val="16"/>
        <w:szCs w:val="16"/>
      </w:rPr>
      <w:t>(241) 01.44.56.44 / 44.56.58 – Email : anac@anacgabon.com – www.anacgabon.org -</w:t>
    </w:r>
  </w:p>
  <w:p w14:paraId="48B91E1F" w14:textId="77777777" w:rsidR="00F94C10" w:rsidRDefault="00361893">
    <w:pPr>
      <w:pStyle w:val="Pieddepage"/>
    </w:pPr>
    <w:r>
      <w:rPr>
        <w:noProof/>
        <w:lang w:val="fr-FR" w:eastAsia="fr-FR"/>
      </w:rPr>
      <w:drawing>
        <wp:anchor distT="0" distB="0" distL="114300" distR="114300" simplePos="0" relativeHeight="251657728" behindDoc="1" locked="0" layoutInCell="1" allowOverlap="1" wp14:anchorId="2AA7D12A" wp14:editId="03100EFE">
          <wp:simplePos x="0" y="0"/>
          <wp:positionH relativeFrom="column">
            <wp:posOffset>720090</wp:posOffset>
          </wp:positionH>
          <wp:positionV relativeFrom="paragraph">
            <wp:posOffset>-5548630</wp:posOffset>
          </wp:positionV>
          <wp:extent cx="4953000" cy="3251200"/>
          <wp:effectExtent l="19050" t="0" r="0" b="0"/>
          <wp:wrapNone/>
          <wp:docPr id="1854533418" name="Bild 2" descr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watermark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3251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FE2AB" w14:textId="77777777" w:rsidR="00520BBB" w:rsidRDefault="00520BBB">
      <w:r>
        <w:separator/>
      </w:r>
    </w:p>
  </w:footnote>
  <w:footnote w:type="continuationSeparator" w:id="0">
    <w:p w14:paraId="25A35332" w14:textId="77777777" w:rsidR="00520BBB" w:rsidRDefault="00520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BE5"/>
    <w:multiLevelType w:val="hybridMultilevel"/>
    <w:tmpl w:val="3D8CAFFA"/>
    <w:lvl w:ilvl="0" w:tplc="6AE0A3BE"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355B5"/>
    <w:multiLevelType w:val="hybridMultilevel"/>
    <w:tmpl w:val="AF582E1A"/>
    <w:lvl w:ilvl="0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" w15:restartNumberingAfterBreak="0">
    <w:nsid w:val="11B57CFF"/>
    <w:multiLevelType w:val="hybridMultilevel"/>
    <w:tmpl w:val="0F3843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C7864"/>
    <w:multiLevelType w:val="hybridMultilevel"/>
    <w:tmpl w:val="B59234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03704"/>
    <w:multiLevelType w:val="hybridMultilevel"/>
    <w:tmpl w:val="78DAB3C8"/>
    <w:lvl w:ilvl="0" w:tplc="2B3276EA"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1204A"/>
    <w:multiLevelType w:val="hybridMultilevel"/>
    <w:tmpl w:val="CF52F8A6"/>
    <w:lvl w:ilvl="0" w:tplc="131EB694"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25345"/>
    <w:multiLevelType w:val="hybridMultilevel"/>
    <w:tmpl w:val="6F28F2C4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5095679"/>
    <w:multiLevelType w:val="hybridMultilevel"/>
    <w:tmpl w:val="384040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33824"/>
    <w:multiLevelType w:val="hybridMultilevel"/>
    <w:tmpl w:val="EC0AC206"/>
    <w:lvl w:ilvl="0" w:tplc="6B96BA96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206F2"/>
    <w:multiLevelType w:val="hybridMultilevel"/>
    <w:tmpl w:val="5F4EAAA2"/>
    <w:lvl w:ilvl="0" w:tplc="DC6822DA">
      <w:numFmt w:val="bullet"/>
      <w:lvlText w:val="-"/>
      <w:lvlJc w:val="left"/>
      <w:pPr>
        <w:ind w:left="1200" w:hanging="360"/>
      </w:pPr>
      <w:rPr>
        <w:rFonts w:ascii="Candara" w:eastAsia="Times New Roma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54477D16"/>
    <w:multiLevelType w:val="hybridMultilevel"/>
    <w:tmpl w:val="D5C8F452"/>
    <w:lvl w:ilvl="0" w:tplc="CE6CB268"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24355"/>
    <w:multiLevelType w:val="hybridMultilevel"/>
    <w:tmpl w:val="FD8A3F3E"/>
    <w:lvl w:ilvl="0" w:tplc="AB4289C6">
      <w:start w:val="150"/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159B7"/>
    <w:multiLevelType w:val="hybridMultilevel"/>
    <w:tmpl w:val="23525B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E132BD"/>
    <w:multiLevelType w:val="hybridMultilevel"/>
    <w:tmpl w:val="9696699A"/>
    <w:lvl w:ilvl="0" w:tplc="040C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6BDC1A6D"/>
    <w:multiLevelType w:val="hybridMultilevel"/>
    <w:tmpl w:val="19B808A4"/>
    <w:lvl w:ilvl="0" w:tplc="9AD0C3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1F72B2"/>
    <w:multiLevelType w:val="hybridMultilevel"/>
    <w:tmpl w:val="AE544528"/>
    <w:lvl w:ilvl="0" w:tplc="040C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547764265">
    <w:abstractNumId w:val="3"/>
  </w:num>
  <w:num w:numId="2" w16cid:durableId="1913854699">
    <w:abstractNumId w:val="13"/>
  </w:num>
  <w:num w:numId="3" w16cid:durableId="288324096">
    <w:abstractNumId w:val="15"/>
  </w:num>
  <w:num w:numId="4" w16cid:durableId="1335183325">
    <w:abstractNumId w:val="7"/>
  </w:num>
  <w:num w:numId="5" w16cid:durableId="1848061332">
    <w:abstractNumId w:val="12"/>
  </w:num>
  <w:num w:numId="6" w16cid:durableId="1610501382">
    <w:abstractNumId w:val="1"/>
  </w:num>
  <w:num w:numId="7" w16cid:durableId="769546508">
    <w:abstractNumId w:val="2"/>
  </w:num>
  <w:num w:numId="8" w16cid:durableId="264193120">
    <w:abstractNumId w:val="14"/>
  </w:num>
  <w:num w:numId="9" w16cid:durableId="241069280">
    <w:abstractNumId w:val="6"/>
  </w:num>
  <w:num w:numId="10" w16cid:durableId="830029332">
    <w:abstractNumId w:val="4"/>
  </w:num>
  <w:num w:numId="11" w16cid:durableId="1411149700">
    <w:abstractNumId w:val="5"/>
  </w:num>
  <w:num w:numId="12" w16cid:durableId="776485256">
    <w:abstractNumId w:val="0"/>
  </w:num>
  <w:num w:numId="13" w16cid:durableId="2045978156">
    <w:abstractNumId w:val="8"/>
  </w:num>
  <w:num w:numId="14" w16cid:durableId="1543056098">
    <w:abstractNumId w:val="10"/>
  </w:num>
  <w:num w:numId="15" w16cid:durableId="1339767965">
    <w:abstractNumId w:val="9"/>
  </w:num>
  <w:num w:numId="16" w16cid:durableId="12948728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744"/>
    <w:rsid w:val="0000506C"/>
    <w:rsid w:val="00014308"/>
    <w:rsid w:val="0001468C"/>
    <w:rsid w:val="00020A59"/>
    <w:rsid w:val="00024ED7"/>
    <w:rsid w:val="00036744"/>
    <w:rsid w:val="00045582"/>
    <w:rsid w:val="00046F26"/>
    <w:rsid w:val="0005750A"/>
    <w:rsid w:val="00057C43"/>
    <w:rsid w:val="000623F8"/>
    <w:rsid w:val="000806E5"/>
    <w:rsid w:val="000820F4"/>
    <w:rsid w:val="00086DB1"/>
    <w:rsid w:val="00090E2C"/>
    <w:rsid w:val="00091EA6"/>
    <w:rsid w:val="000945B9"/>
    <w:rsid w:val="00095DA6"/>
    <w:rsid w:val="000B0DBC"/>
    <w:rsid w:val="000B1696"/>
    <w:rsid w:val="000B2F4F"/>
    <w:rsid w:val="000F6E95"/>
    <w:rsid w:val="00122BBC"/>
    <w:rsid w:val="001343BA"/>
    <w:rsid w:val="00144693"/>
    <w:rsid w:val="00144DA7"/>
    <w:rsid w:val="0014505F"/>
    <w:rsid w:val="00167D57"/>
    <w:rsid w:val="001723DA"/>
    <w:rsid w:val="001727EB"/>
    <w:rsid w:val="001852C1"/>
    <w:rsid w:val="001870F4"/>
    <w:rsid w:val="0019176D"/>
    <w:rsid w:val="00196DDB"/>
    <w:rsid w:val="001A12B4"/>
    <w:rsid w:val="001A735F"/>
    <w:rsid w:val="001B2039"/>
    <w:rsid w:val="001C0839"/>
    <w:rsid w:val="001C43CB"/>
    <w:rsid w:val="001D111E"/>
    <w:rsid w:val="001D2B5F"/>
    <w:rsid w:val="001F070C"/>
    <w:rsid w:val="001F67C6"/>
    <w:rsid w:val="001F7932"/>
    <w:rsid w:val="00204F15"/>
    <w:rsid w:val="00205DB9"/>
    <w:rsid w:val="002073C3"/>
    <w:rsid w:val="00214BA7"/>
    <w:rsid w:val="00214CB6"/>
    <w:rsid w:val="00220A9F"/>
    <w:rsid w:val="00230293"/>
    <w:rsid w:val="00235088"/>
    <w:rsid w:val="0024032D"/>
    <w:rsid w:val="00250704"/>
    <w:rsid w:val="002514A5"/>
    <w:rsid w:val="002633EE"/>
    <w:rsid w:val="00263EC9"/>
    <w:rsid w:val="0026634A"/>
    <w:rsid w:val="002809BE"/>
    <w:rsid w:val="00280C07"/>
    <w:rsid w:val="00283408"/>
    <w:rsid w:val="00285DB9"/>
    <w:rsid w:val="0029030F"/>
    <w:rsid w:val="00295082"/>
    <w:rsid w:val="002B4051"/>
    <w:rsid w:val="002B6ADA"/>
    <w:rsid w:val="002D3C38"/>
    <w:rsid w:val="002E4B89"/>
    <w:rsid w:val="003144EF"/>
    <w:rsid w:val="00315E31"/>
    <w:rsid w:val="00317D46"/>
    <w:rsid w:val="003426E2"/>
    <w:rsid w:val="00345941"/>
    <w:rsid w:val="00351136"/>
    <w:rsid w:val="00354C61"/>
    <w:rsid w:val="003564AF"/>
    <w:rsid w:val="003566C5"/>
    <w:rsid w:val="00361893"/>
    <w:rsid w:val="00362CA8"/>
    <w:rsid w:val="00362DAB"/>
    <w:rsid w:val="003640C0"/>
    <w:rsid w:val="00372999"/>
    <w:rsid w:val="00390B69"/>
    <w:rsid w:val="003B153F"/>
    <w:rsid w:val="003B2A33"/>
    <w:rsid w:val="003B5C70"/>
    <w:rsid w:val="003C6DC8"/>
    <w:rsid w:val="003D0708"/>
    <w:rsid w:val="003D2186"/>
    <w:rsid w:val="003D7EEC"/>
    <w:rsid w:val="004029D0"/>
    <w:rsid w:val="0040374B"/>
    <w:rsid w:val="00406D83"/>
    <w:rsid w:val="0044626E"/>
    <w:rsid w:val="004610CB"/>
    <w:rsid w:val="00490B5B"/>
    <w:rsid w:val="004A014C"/>
    <w:rsid w:val="004A090A"/>
    <w:rsid w:val="004C4171"/>
    <w:rsid w:val="004F034F"/>
    <w:rsid w:val="0051244D"/>
    <w:rsid w:val="00516B1C"/>
    <w:rsid w:val="00520BBB"/>
    <w:rsid w:val="00524A41"/>
    <w:rsid w:val="00524FD2"/>
    <w:rsid w:val="00531B28"/>
    <w:rsid w:val="00537644"/>
    <w:rsid w:val="00552677"/>
    <w:rsid w:val="005601C0"/>
    <w:rsid w:val="00564100"/>
    <w:rsid w:val="005822AE"/>
    <w:rsid w:val="00596665"/>
    <w:rsid w:val="005A0980"/>
    <w:rsid w:val="005B6707"/>
    <w:rsid w:val="005D3CA0"/>
    <w:rsid w:val="005E271A"/>
    <w:rsid w:val="005E51B7"/>
    <w:rsid w:val="005F4950"/>
    <w:rsid w:val="00602687"/>
    <w:rsid w:val="00610C2A"/>
    <w:rsid w:val="00611ADF"/>
    <w:rsid w:val="006229C3"/>
    <w:rsid w:val="00631663"/>
    <w:rsid w:val="0064120E"/>
    <w:rsid w:val="0064563E"/>
    <w:rsid w:val="0066008B"/>
    <w:rsid w:val="006745C9"/>
    <w:rsid w:val="00680332"/>
    <w:rsid w:val="00692D20"/>
    <w:rsid w:val="006A1525"/>
    <w:rsid w:val="006C0368"/>
    <w:rsid w:val="006C1674"/>
    <w:rsid w:val="006E3126"/>
    <w:rsid w:val="006E71C3"/>
    <w:rsid w:val="007076B4"/>
    <w:rsid w:val="00732212"/>
    <w:rsid w:val="00736D9D"/>
    <w:rsid w:val="007528E3"/>
    <w:rsid w:val="00770E10"/>
    <w:rsid w:val="00791E08"/>
    <w:rsid w:val="00795DDA"/>
    <w:rsid w:val="007B6AEC"/>
    <w:rsid w:val="007D418D"/>
    <w:rsid w:val="007E6EA6"/>
    <w:rsid w:val="007F7CA6"/>
    <w:rsid w:val="008118B3"/>
    <w:rsid w:val="00814A15"/>
    <w:rsid w:val="0082346D"/>
    <w:rsid w:val="00835115"/>
    <w:rsid w:val="008370FB"/>
    <w:rsid w:val="00844DDF"/>
    <w:rsid w:val="00845F2D"/>
    <w:rsid w:val="008634CB"/>
    <w:rsid w:val="00867049"/>
    <w:rsid w:val="008906E3"/>
    <w:rsid w:val="008A7CDB"/>
    <w:rsid w:val="008C03AB"/>
    <w:rsid w:val="008C36DA"/>
    <w:rsid w:val="008C5C17"/>
    <w:rsid w:val="008D25F6"/>
    <w:rsid w:val="008D3514"/>
    <w:rsid w:val="008F1D8D"/>
    <w:rsid w:val="008F6D4A"/>
    <w:rsid w:val="00914B4E"/>
    <w:rsid w:val="00915444"/>
    <w:rsid w:val="00932ECE"/>
    <w:rsid w:val="00933C18"/>
    <w:rsid w:val="00934E85"/>
    <w:rsid w:val="0094089E"/>
    <w:rsid w:val="0094201D"/>
    <w:rsid w:val="009507BC"/>
    <w:rsid w:val="00954363"/>
    <w:rsid w:val="009930A6"/>
    <w:rsid w:val="009A212F"/>
    <w:rsid w:val="009B19F6"/>
    <w:rsid w:val="009D15D5"/>
    <w:rsid w:val="009D70EB"/>
    <w:rsid w:val="009E5C03"/>
    <w:rsid w:val="009F6B3E"/>
    <w:rsid w:val="00A056C7"/>
    <w:rsid w:val="00A10D36"/>
    <w:rsid w:val="00A22499"/>
    <w:rsid w:val="00A31634"/>
    <w:rsid w:val="00A33AC9"/>
    <w:rsid w:val="00A41C5B"/>
    <w:rsid w:val="00A53862"/>
    <w:rsid w:val="00A644BE"/>
    <w:rsid w:val="00A81D04"/>
    <w:rsid w:val="00A90111"/>
    <w:rsid w:val="00A94279"/>
    <w:rsid w:val="00A9547C"/>
    <w:rsid w:val="00A967BD"/>
    <w:rsid w:val="00AA6579"/>
    <w:rsid w:val="00AB0C83"/>
    <w:rsid w:val="00AC562B"/>
    <w:rsid w:val="00AE19B8"/>
    <w:rsid w:val="00AE2E6B"/>
    <w:rsid w:val="00AF4475"/>
    <w:rsid w:val="00B0048D"/>
    <w:rsid w:val="00B00EB0"/>
    <w:rsid w:val="00B165B8"/>
    <w:rsid w:val="00B2125F"/>
    <w:rsid w:val="00B23B41"/>
    <w:rsid w:val="00B267E1"/>
    <w:rsid w:val="00B433BF"/>
    <w:rsid w:val="00B641A4"/>
    <w:rsid w:val="00B643F4"/>
    <w:rsid w:val="00B709E9"/>
    <w:rsid w:val="00B77022"/>
    <w:rsid w:val="00B91705"/>
    <w:rsid w:val="00B97105"/>
    <w:rsid w:val="00BA369A"/>
    <w:rsid w:val="00BB31B4"/>
    <w:rsid w:val="00BB5021"/>
    <w:rsid w:val="00BE2B24"/>
    <w:rsid w:val="00BE3F25"/>
    <w:rsid w:val="00C054DA"/>
    <w:rsid w:val="00C149EF"/>
    <w:rsid w:val="00C359E2"/>
    <w:rsid w:val="00C35D0B"/>
    <w:rsid w:val="00C3641F"/>
    <w:rsid w:val="00C40D61"/>
    <w:rsid w:val="00C446BB"/>
    <w:rsid w:val="00C5714D"/>
    <w:rsid w:val="00C63858"/>
    <w:rsid w:val="00C64D8E"/>
    <w:rsid w:val="00C772FF"/>
    <w:rsid w:val="00C87A07"/>
    <w:rsid w:val="00C90412"/>
    <w:rsid w:val="00CA511C"/>
    <w:rsid w:val="00CC1674"/>
    <w:rsid w:val="00CC76AF"/>
    <w:rsid w:val="00CE2150"/>
    <w:rsid w:val="00CE526F"/>
    <w:rsid w:val="00CE6D81"/>
    <w:rsid w:val="00CF6676"/>
    <w:rsid w:val="00D46184"/>
    <w:rsid w:val="00D50508"/>
    <w:rsid w:val="00D538A0"/>
    <w:rsid w:val="00D71A87"/>
    <w:rsid w:val="00D814A5"/>
    <w:rsid w:val="00D97690"/>
    <w:rsid w:val="00DC49CA"/>
    <w:rsid w:val="00DE1732"/>
    <w:rsid w:val="00DE33A6"/>
    <w:rsid w:val="00E01AA4"/>
    <w:rsid w:val="00E0398B"/>
    <w:rsid w:val="00E04DA5"/>
    <w:rsid w:val="00E06B25"/>
    <w:rsid w:val="00E10110"/>
    <w:rsid w:val="00E12CD4"/>
    <w:rsid w:val="00E2057E"/>
    <w:rsid w:val="00E228F8"/>
    <w:rsid w:val="00E61FAD"/>
    <w:rsid w:val="00E6529E"/>
    <w:rsid w:val="00E95A6F"/>
    <w:rsid w:val="00EB14B4"/>
    <w:rsid w:val="00EB1FD0"/>
    <w:rsid w:val="00EB2774"/>
    <w:rsid w:val="00EB42DB"/>
    <w:rsid w:val="00ED5DE8"/>
    <w:rsid w:val="00EE1D94"/>
    <w:rsid w:val="00EE2E0B"/>
    <w:rsid w:val="00EF47DB"/>
    <w:rsid w:val="00F0497D"/>
    <w:rsid w:val="00F0589B"/>
    <w:rsid w:val="00F14B2D"/>
    <w:rsid w:val="00F22D6C"/>
    <w:rsid w:val="00F43BFF"/>
    <w:rsid w:val="00F61EF3"/>
    <w:rsid w:val="00F63A7C"/>
    <w:rsid w:val="00F72E84"/>
    <w:rsid w:val="00F93475"/>
    <w:rsid w:val="00F9433F"/>
    <w:rsid w:val="00F94C10"/>
    <w:rsid w:val="00FA3092"/>
    <w:rsid w:val="00FA3918"/>
    <w:rsid w:val="00FB00A4"/>
    <w:rsid w:val="00FD0FDE"/>
    <w:rsid w:val="00FD32E3"/>
    <w:rsid w:val="00FE43EA"/>
    <w:rsid w:val="00FF21A3"/>
    <w:rsid w:val="00FF72CD"/>
    <w:rsid w:val="00FF77CF"/>
    <w:rsid w:val="00FF7A6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,"/>
  <w:listSeparator w:val=";"/>
  <w14:docId w14:val="2399EF95"/>
  <w15:docId w15:val="{24AC17D9-F998-4045-A576-9CBE2CA8E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9B8"/>
  </w:style>
  <w:style w:type="paragraph" w:styleId="Titre1">
    <w:name w:val="heading 1"/>
    <w:basedOn w:val="Normal"/>
    <w:next w:val="Normal"/>
    <w:qFormat/>
    <w:rsid w:val="00AE19B8"/>
    <w:pPr>
      <w:keepNext/>
      <w:outlineLvl w:val="0"/>
    </w:pPr>
    <w:rPr>
      <w:b/>
      <w:sz w:val="24"/>
    </w:rPr>
  </w:style>
  <w:style w:type="paragraph" w:styleId="Titre2">
    <w:name w:val="heading 2"/>
    <w:basedOn w:val="Normal"/>
    <w:next w:val="Normal"/>
    <w:qFormat/>
    <w:rsid w:val="00AE19B8"/>
    <w:pPr>
      <w:keepNext/>
      <w:outlineLvl w:val="1"/>
    </w:pPr>
    <w:rPr>
      <w:b/>
      <w:bCs/>
      <w:sz w:val="22"/>
    </w:rPr>
  </w:style>
  <w:style w:type="paragraph" w:styleId="Titre3">
    <w:name w:val="heading 3"/>
    <w:basedOn w:val="Normal"/>
    <w:next w:val="Normal"/>
    <w:qFormat/>
    <w:rsid w:val="00AE19B8"/>
    <w:pPr>
      <w:keepNext/>
      <w:outlineLvl w:val="2"/>
    </w:pPr>
    <w:rPr>
      <w:b/>
      <w:sz w:val="32"/>
    </w:rPr>
  </w:style>
  <w:style w:type="paragraph" w:styleId="Titre4">
    <w:name w:val="heading 4"/>
    <w:basedOn w:val="Normal"/>
    <w:next w:val="Normal"/>
    <w:qFormat/>
    <w:rsid w:val="00AE19B8"/>
    <w:pPr>
      <w:keepNext/>
      <w:outlineLvl w:val="3"/>
    </w:pPr>
    <w:rPr>
      <w:sz w:val="16"/>
      <w:u w:val="single"/>
    </w:rPr>
  </w:style>
  <w:style w:type="paragraph" w:styleId="Titre5">
    <w:name w:val="heading 5"/>
    <w:basedOn w:val="Normal"/>
    <w:next w:val="Normal"/>
    <w:qFormat/>
    <w:rsid w:val="00AE19B8"/>
    <w:pPr>
      <w:keepNext/>
      <w:spacing w:line="260" w:lineRule="exact"/>
      <w:jc w:val="both"/>
      <w:outlineLvl w:val="4"/>
    </w:pPr>
    <w:rPr>
      <w:b/>
      <w:sz w:val="24"/>
    </w:rPr>
  </w:style>
  <w:style w:type="paragraph" w:styleId="Titre6">
    <w:name w:val="heading 6"/>
    <w:basedOn w:val="Normal"/>
    <w:next w:val="Normal"/>
    <w:qFormat/>
    <w:rsid w:val="00AE19B8"/>
    <w:pPr>
      <w:keepNext/>
      <w:jc w:val="center"/>
      <w:outlineLvl w:val="5"/>
    </w:pPr>
    <w:rPr>
      <w:rFonts w:ascii="Arial" w:hAnsi="Arial"/>
      <w:b/>
      <w:spacing w:val="20"/>
      <w:sz w:val="22"/>
    </w:rPr>
  </w:style>
  <w:style w:type="paragraph" w:styleId="Titre7">
    <w:name w:val="heading 7"/>
    <w:basedOn w:val="Normal"/>
    <w:next w:val="Normal"/>
    <w:qFormat/>
    <w:rsid w:val="00AE19B8"/>
    <w:pPr>
      <w:keepNext/>
      <w:outlineLvl w:val="6"/>
    </w:pPr>
    <w:rPr>
      <w:rFonts w:ascii="OfficinaSans-Book" w:hAnsi="OfficinaSans-Book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AE19B8"/>
    <w:pPr>
      <w:jc w:val="both"/>
    </w:pPr>
    <w:rPr>
      <w:rFonts w:ascii="Arial" w:hAnsi="Arial"/>
      <w:b/>
      <w:spacing w:val="8"/>
    </w:rPr>
  </w:style>
  <w:style w:type="paragraph" w:styleId="Notedefin">
    <w:name w:val="endnote text"/>
    <w:basedOn w:val="Normal"/>
    <w:semiHidden/>
    <w:rsid w:val="00AE19B8"/>
  </w:style>
  <w:style w:type="character" w:styleId="Appeldenotedefin">
    <w:name w:val="endnote reference"/>
    <w:basedOn w:val="Policepardfaut"/>
    <w:semiHidden/>
    <w:rsid w:val="00AE19B8"/>
    <w:rPr>
      <w:vertAlign w:val="superscript"/>
    </w:rPr>
  </w:style>
  <w:style w:type="paragraph" w:styleId="Notedebasdepage">
    <w:name w:val="footnote text"/>
    <w:basedOn w:val="Normal"/>
    <w:semiHidden/>
    <w:rsid w:val="00AE19B8"/>
  </w:style>
  <w:style w:type="character" w:styleId="Appelnotedebasdep">
    <w:name w:val="footnote reference"/>
    <w:basedOn w:val="Policepardfaut"/>
    <w:semiHidden/>
    <w:rsid w:val="00AE19B8"/>
    <w:rPr>
      <w:vertAlign w:val="superscript"/>
    </w:rPr>
  </w:style>
  <w:style w:type="character" w:styleId="Lienhypertexte">
    <w:name w:val="Hyperlink"/>
    <w:basedOn w:val="Policepardfaut"/>
    <w:rsid w:val="00AE19B8"/>
    <w:rPr>
      <w:color w:val="0000FF"/>
      <w:u w:val="single"/>
    </w:rPr>
  </w:style>
  <w:style w:type="paragraph" w:styleId="En-tte">
    <w:name w:val="header"/>
    <w:basedOn w:val="Normal"/>
    <w:rsid w:val="00AE19B8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E19B8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AE19B8"/>
    <w:rPr>
      <w:rFonts w:ascii="Tahoma" w:hAnsi="Tahoma" w:cs="OfficinaSans-Bold"/>
      <w:sz w:val="16"/>
      <w:szCs w:val="16"/>
    </w:rPr>
  </w:style>
  <w:style w:type="paragraph" w:styleId="Paragraphedeliste">
    <w:name w:val="List Paragraph"/>
    <w:basedOn w:val="Normal"/>
    <w:qFormat/>
    <w:rsid w:val="00A056C7"/>
    <w:pPr>
      <w:ind w:left="720"/>
      <w:contextualSpacing/>
    </w:pPr>
  </w:style>
  <w:style w:type="table" w:styleId="Grilledutableau">
    <w:name w:val="Table Grid"/>
    <w:basedOn w:val="TableauNormal"/>
    <w:rsid w:val="00C87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2-Accentuation6">
    <w:name w:val="Grid Table 2 Accent 6"/>
    <w:basedOn w:val="TableauNormal"/>
    <w:uiPriority w:val="47"/>
    <w:rsid w:val="00FF7A6E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Word-Dokumente\RechnungNeu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9A791-F836-4A56-80CD-DE18D6CE1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RechnungNeu</Template>
  <TotalTime>227</TotalTime>
  <Pages>2</Pages>
  <Words>429</Words>
  <Characters>1634</Characters>
  <Application>Microsoft Office Word</Application>
  <DocSecurity>0</DocSecurity>
  <Lines>13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g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SZABO</dc:creator>
  <cp:lastModifiedBy>Carina NDONG NZE</cp:lastModifiedBy>
  <cp:revision>44</cp:revision>
  <cp:lastPrinted>2021-06-03T13:59:00Z</cp:lastPrinted>
  <dcterms:created xsi:type="dcterms:W3CDTF">2024-06-25T14:53:00Z</dcterms:created>
  <dcterms:modified xsi:type="dcterms:W3CDTF">2025-11-19T09:47:00Z</dcterms:modified>
</cp:coreProperties>
</file>